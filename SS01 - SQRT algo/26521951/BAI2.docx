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E71CE5" w14:textId="4750123C" w:rsidR="00732585" w:rsidRDefault="00EE78B6" w:rsidP="00FB0365">
      <w:pPr>
        <w:pStyle w:val="Heading1"/>
        <w:rPr>
          <w:lang w:val="vi-VN"/>
        </w:rPr>
      </w:pPr>
      <w:r>
        <w:rPr>
          <w:lang w:val="vi-VN"/>
        </w:rPr>
        <w:t>HOMEWORK – SS01 – NGUYEN DUY PHUC THO</w:t>
      </w:r>
    </w:p>
    <w:p w14:paraId="326493A5" w14:textId="14865EAB" w:rsidR="00EE78B6" w:rsidRDefault="00EE78B6" w:rsidP="00EE78B6">
      <w:pPr>
        <w:pStyle w:val="Heading2"/>
        <w:rPr>
          <w:lang w:val="vi-VN"/>
        </w:rPr>
      </w:pPr>
      <w:r>
        <w:rPr>
          <w:lang w:val="vi-VN"/>
        </w:rPr>
        <w:t>26521951</w:t>
      </w:r>
    </w:p>
    <w:p w14:paraId="38886300" w14:textId="77777777" w:rsidR="00EE78B6" w:rsidRDefault="00EE78B6" w:rsidP="00EE78B6">
      <w:pPr>
        <w:pStyle w:val="Heading3"/>
        <w:rPr>
          <w:lang w:val="vi-VN"/>
        </w:rPr>
      </w:pPr>
    </w:p>
    <w:p w14:paraId="47A240A2" w14:textId="4D32618F" w:rsidR="00EE78B6" w:rsidRPr="003E40E2" w:rsidRDefault="003E40E2" w:rsidP="00EE78B6">
      <w:pPr>
        <w:pStyle w:val="TestInstruction"/>
        <w:rPr>
          <w:b/>
          <w:bCs w:val="0"/>
          <w:i w:val="0"/>
          <w:iCs w:val="0"/>
          <w:lang w:val="vi-VN"/>
        </w:rPr>
      </w:pPr>
      <w:r w:rsidRPr="003E40E2">
        <w:rPr>
          <w:b/>
          <w:bCs w:val="0"/>
          <w:i w:val="0"/>
          <w:iCs w:val="0"/>
          <w:lang w:val="vi-VN"/>
        </w:rPr>
        <w:t>MSSSV: 26521951</w:t>
      </w:r>
    </w:p>
    <w:p w14:paraId="441BFFD5" w14:textId="59049BE8" w:rsidR="00EE78B6" w:rsidRPr="003E40E2" w:rsidRDefault="00EE78B6" w:rsidP="00EE78B6">
      <w:pPr>
        <w:pStyle w:val="NoIndentBody"/>
        <w:rPr>
          <w:b/>
          <w:bCs w:val="0"/>
          <w:lang w:val="vi-VN"/>
        </w:rPr>
      </w:pPr>
      <w:r w:rsidRPr="003E40E2">
        <w:rPr>
          <w:b/>
          <w:bCs w:val="0"/>
          <w:lang w:val="vi-VN"/>
        </w:rPr>
        <w:t>Epsilon =1/1000 =</w:t>
      </w:r>
      <w:r w:rsidR="008D5C63" w:rsidRPr="003E40E2">
        <w:rPr>
          <w:b/>
          <w:bCs w:val="0"/>
          <w:lang w:val="vi-VN"/>
        </w:rPr>
        <w:t xml:space="preserve"> 0,001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1"/>
        <w:gridCol w:w="1741"/>
        <w:gridCol w:w="1445"/>
        <w:gridCol w:w="2199"/>
        <w:gridCol w:w="1582"/>
        <w:gridCol w:w="1742"/>
      </w:tblGrid>
      <w:tr w:rsidR="00880114" w14:paraId="2134AC63" w14:textId="77777777" w:rsidTr="003E40E2">
        <w:tc>
          <w:tcPr>
            <w:tcW w:w="1741" w:type="dxa"/>
            <w:hideMark/>
          </w:tcPr>
          <w:p w14:paraId="7DD10DCF" w14:textId="34365FFC" w:rsidR="00880114" w:rsidRPr="003E40E2" w:rsidRDefault="009C3AC5" w:rsidP="003E40E2">
            <w:pPr>
              <w:pStyle w:val="NoIndentBody"/>
              <w:jc w:val="center"/>
              <w:rPr>
                <w:rFonts w:asciiTheme="minorHAnsi" w:hAnsiTheme="minorHAnsi" w:cstheme="minorHAnsi"/>
                <w:b/>
                <w:bCs w:val="0"/>
                <w:sz w:val="24"/>
                <w:lang w:val="vi-VN"/>
              </w:rPr>
            </w:pPr>
            <w:r w:rsidRPr="003E40E2">
              <w:rPr>
                <w:rFonts w:asciiTheme="minorHAnsi" w:hAnsiTheme="minorHAnsi" w:cstheme="minorHAnsi"/>
                <w:b/>
                <w:bCs w:val="0"/>
                <w:sz w:val="24"/>
                <w:lang w:val="vi-VN"/>
              </w:rPr>
              <w:t>Số lần</w:t>
            </w:r>
          </w:p>
        </w:tc>
        <w:tc>
          <w:tcPr>
            <w:tcW w:w="1741" w:type="dxa"/>
            <w:hideMark/>
          </w:tcPr>
          <w:p w14:paraId="580BCC30" w14:textId="14C238C3" w:rsidR="00880114" w:rsidRPr="003E40E2" w:rsidRDefault="009C3AC5" w:rsidP="003E40E2">
            <w:pPr>
              <w:pStyle w:val="NoIndentBody"/>
              <w:jc w:val="center"/>
              <w:rPr>
                <w:rFonts w:asciiTheme="minorHAnsi" w:hAnsiTheme="minorHAnsi" w:cstheme="minorHAnsi"/>
                <w:b/>
                <w:bCs w:val="0"/>
                <w:lang w:val="vi-VN"/>
              </w:rPr>
            </w:pPr>
            <w:r w:rsidRPr="003E40E2">
              <w:rPr>
                <w:rFonts w:asciiTheme="minorHAnsi" w:hAnsiTheme="minorHAnsi" w:cstheme="minorHAnsi"/>
                <w:b/>
                <w:bCs w:val="0"/>
                <w:lang w:val="vi-VN"/>
              </w:rPr>
              <w:t>a</w:t>
            </w:r>
          </w:p>
        </w:tc>
        <w:tc>
          <w:tcPr>
            <w:tcW w:w="0" w:type="auto"/>
            <w:hideMark/>
          </w:tcPr>
          <w:p w14:paraId="57A52F5E" w14:textId="6659E8F0" w:rsidR="00880114" w:rsidRPr="003E40E2" w:rsidRDefault="00880114" w:rsidP="003E40E2">
            <w:pPr>
              <w:pStyle w:val="NoIndentBody"/>
              <w:jc w:val="center"/>
              <w:rPr>
                <w:rFonts w:asciiTheme="minorHAnsi" w:hAnsiTheme="minorHAnsi" w:cstheme="minorHAnsi"/>
                <w:b/>
                <w:bCs w:val="0"/>
                <w:lang w:val="vi-VN"/>
              </w:rPr>
            </w:pPr>
            <w:r w:rsidRPr="003E40E2">
              <w:rPr>
                <w:rFonts w:asciiTheme="minorHAnsi" w:hAnsiTheme="minorHAnsi" w:cstheme="minorHAnsi"/>
                <w:b/>
                <w:bCs w:val="0"/>
              </w:rPr>
              <w:t>x</w:t>
            </w:r>
          </w:p>
        </w:tc>
        <w:tc>
          <w:tcPr>
            <w:tcW w:w="0" w:type="auto"/>
            <w:hideMark/>
          </w:tcPr>
          <w:p w14:paraId="7717127F" w14:textId="53B03D04" w:rsidR="00880114" w:rsidRPr="003E40E2" w:rsidRDefault="003E40E2" w:rsidP="003E40E2">
            <w:pPr>
              <w:pStyle w:val="NoIndentBody"/>
              <w:jc w:val="center"/>
              <w:rPr>
                <w:rFonts w:asciiTheme="minorHAnsi" w:hAnsiTheme="minorHAnsi" w:cstheme="minorHAnsi"/>
                <w:b/>
                <w:bCs w:val="0"/>
                <w:vertAlign w:val="superscript"/>
                <w:lang w:val="vi-VN"/>
              </w:rPr>
            </w:pPr>
            <w:r w:rsidRPr="003E40E2">
              <w:rPr>
                <w:rFonts w:asciiTheme="minorHAnsi" w:hAnsiTheme="minorHAnsi" w:cstheme="minorHAnsi"/>
                <w:b/>
                <w:bCs w:val="0"/>
                <w:lang w:val="vi-VN"/>
              </w:rPr>
              <w:t>X</w:t>
            </w:r>
            <w:r w:rsidRPr="003E40E2">
              <w:rPr>
                <w:rFonts w:asciiTheme="minorHAnsi" w:hAnsiTheme="minorHAnsi" w:cstheme="minorHAnsi"/>
                <w:b/>
                <w:bCs w:val="0"/>
                <w:vertAlign w:val="superscript"/>
                <w:lang w:val="vi-VN"/>
              </w:rPr>
              <w:t>2</w:t>
            </w:r>
          </w:p>
        </w:tc>
        <w:tc>
          <w:tcPr>
            <w:tcW w:w="0" w:type="auto"/>
            <w:hideMark/>
          </w:tcPr>
          <w:p w14:paraId="4B2D7AD0" w14:textId="081A2FF1" w:rsidR="00880114" w:rsidRPr="003E40E2" w:rsidRDefault="003E40E2" w:rsidP="003E40E2">
            <w:pPr>
              <w:pStyle w:val="NoIndentBody"/>
              <w:jc w:val="center"/>
              <w:rPr>
                <w:rFonts w:asciiTheme="minorHAnsi" w:hAnsiTheme="minorHAnsi" w:cstheme="minorHAnsi"/>
                <w:b/>
                <w:bCs w:val="0"/>
                <w:vertAlign w:val="superscript"/>
                <w:lang w:val="vi-VN"/>
              </w:rPr>
            </w:pPr>
            <w:r w:rsidRPr="003E40E2">
              <w:rPr>
                <w:rFonts w:asciiTheme="minorHAnsi" w:hAnsiTheme="minorHAnsi" w:cstheme="minorHAnsi"/>
                <w:b/>
                <w:bCs w:val="0"/>
                <w:lang w:val="vi-VN"/>
              </w:rPr>
              <w:t>So sánh x</w:t>
            </w:r>
            <w:r w:rsidRPr="003E40E2">
              <w:rPr>
                <w:rFonts w:asciiTheme="minorHAnsi" w:hAnsiTheme="minorHAnsi" w:cstheme="minorHAnsi"/>
                <w:b/>
                <w:bCs w:val="0"/>
                <w:vertAlign w:val="superscript"/>
                <w:lang w:val="vi-VN"/>
              </w:rPr>
              <w:t>2</w:t>
            </w:r>
            <w:r w:rsidRPr="003E40E2">
              <w:rPr>
                <w:rFonts w:asciiTheme="minorHAnsi" w:hAnsiTheme="minorHAnsi" w:cstheme="minorHAnsi"/>
                <w:b/>
                <w:bCs w:val="0"/>
                <w:lang w:val="vi-VN"/>
              </w:rPr>
              <w:t xml:space="preserve"> </w:t>
            </w:r>
            <w:r w:rsidRPr="003E40E2">
              <w:rPr>
                <w:rFonts w:asciiTheme="minorHAnsi" w:hAnsiTheme="minorHAnsi" w:cstheme="minorHAnsi"/>
                <w:b/>
                <w:bCs w:val="0"/>
                <w:lang w:val="vi-VN"/>
              </w:rPr>
              <w:t>với a</w:t>
            </w:r>
            <w:r w:rsidRPr="003E40E2">
              <w:rPr>
                <w:rFonts w:asciiTheme="minorHAnsi" w:hAnsiTheme="minorHAnsi" w:cstheme="minorHAnsi"/>
                <w:b/>
                <w:bCs w:val="0"/>
                <w:lang w:val="vi-VN"/>
              </w:rPr>
              <w:t xml:space="preserve"> độ chính xác epsilon</w:t>
            </w:r>
          </w:p>
        </w:tc>
        <w:tc>
          <w:tcPr>
            <w:tcW w:w="1742" w:type="dxa"/>
            <w:hideMark/>
          </w:tcPr>
          <w:p w14:paraId="2ACD4DF6" w14:textId="77777777" w:rsidR="00880114" w:rsidRPr="003E40E2" w:rsidRDefault="00880114" w:rsidP="003E40E2">
            <w:pPr>
              <w:pStyle w:val="NoIndentBody"/>
              <w:jc w:val="center"/>
              <w:rPr>
                <w:rFonts w:asciiTheme="minorHAnsi" w:hAnsiTheme="minorHAnsi" w:cstheme="minorHAnsi"/>
                <w:b/>
                <w:bCs w:val="0"/>
              </w:rPr>
            </w:pPr>
            <w:proofErr w:type="spellStart"/>
            <w:r w:rsidRPr="003E40E2">
              <w:rPr>
                <w:rFonts w:asciiTheme="minorHAnsi" w:hAnsiTheme="minorHAnsi" w:cstheme="minorHAnsi"/>
                <w:b/>
                <w:bCs w:val="0"/>
              </w:rPr>
              <w:t>Thực</w:t>
            </w:r>
            <w:proofErr w:type="spellEnd"/>
            <w:r w:rsidRPr="003E40E2">
              <w:rPr>
                <w:rFonts w:asciiTheme="minorHAnsi" w:hAnsiTheme="minorHAnsi" w:cstheme="minorHAnsi"/>
                <w:b/>
                <w:bCs w:val="0"/>
              </w:rPr>
              <w:t xml:space="preserve"> </w:t>
            </w:r>
            <w:proofErr w:type="spellStart"/>
            <w:r w:rsidRPr="003E40E2">
              <w:rPr>
                <w:rFonts w:asciiTheme="minorHAnsi" w:hAnsiTheme="minorHAnsi" w:cstheme="minorHAnsi"/>
                <w:b/>
                <w:bCs w:val="0"/>
              </w:rPr>
              <w:t>hiện</w:t>
            </w:r>
            <w:proofErr w:type="spellEnd"/>
          </w:p>
        </w:tc>
      </w:tr>
      <w:tr w:rsidR="003E40E2" w14:paraId="790389AC" w14:textId="77777777" w:rsidTr="003E40E2">
        <w:tc>
          <w:tcPr>
            <w:tcW w:w="1741" w:type="dxa"/>
            <w:hideMark/>
          </w:tcPr>
          <w:p w14:paraId="7CC61985" w14:textId="5CE1F47F" w:rsidR="003E40E2" w:rsidRDefault="003E40E2" w:rsidP="003E40E2">
            <w:pPr>
              <w:pStyle w:val="NoIndentBody"/>
            </w:pPr>
            <w:r w:rsidRPr="00691B69">
              <w:t>1</w:t>
            </w:r>
          </w:p>
        </w:tc>
        <w:tc>
          <w:tcPr>
            <w:tcW w:w="1741" w:type="dxa"/>
            <w:hideMark/>
          </w:tcPr>
          <w:p w14:paraId="56CDEF10" w14:textId="7D6BA5F6" w:rsidR="003E40E2" w:rsidRDefault="003E40E2" w:rsidP="003E40E2">
            <w:pPr>
              <w:pStyle w:val="NoIndentBody"/>
            </w:pPr>
            <w:r w:rsidRPr="00691B69">
              <w:t>26521951.000</w:t>
            </w:r>
          </w:p>
        </w:tc>
        <w:tc>
          <w:tcPr>
            <w:tcW w:w="0" w:type="auto"/>
            <w:hideMark/>
          </w:tcPr>
          <w:p w14:paraId="35591A4C" w14:textId="6F0D7819" w:rsidR="003E40E2" w:rsidRDefault="003E40E2" w:rsidP="003E40E2">
            <w:pPr>
              <w:pStyle w:val="NoIndentBody"/>
            </w:pPr>
            <w:r w:rsidRPr="00691B69">
              <w:t>13260975.500</w:t>
            </w:r>
          </w:p>
        </w:tc>
        <w:tc>
          <w:tcPr>
            <w:tcW w:w="0" w:type="auto"/>
            <w:hideMark/>
          </w:tcPr>
          <w:p w14:paraId="36529526" w14:textId="16620C53" w:rsidR="003E40E2" w:rsidRDefault="003E40E2" w:rsidP="003E40E2">
            <w:pPr>
              <w:pStyle w:val="NoIndentBody"/>
            </w:pPr>
            <w:r w:rsidRPr="00691B69">
              <w:t>175853471211600.250</w:t>
            </w:r>
          </w:p>
        </w:tc>
        <w:tc>
          <w:tcPr>
            <w:tcW w:w="0" w:type="auto"/>
            <w:hideMark/>
          </w:tcPr>
          <w:p w14:paraId="1930ADD8" w14:textId="355D887B" w:rsidR="003E40E2" w:rsidRPr="003E40E2" w:rsidRDefault="003E40E2" w:rsidP="003E40E2">
            <w:pPr>
              <w:pStyle w:val="NoIndentBody"/>
              <w:tabs>
                <w:tab w:val="clear" w:pos="567"/>
                <w:tab w:val="clear" w:pos="851"/>
                <w:tab w:val="clear" w:pos="1134"/>
                <w:tab w:val="clear" w:pos="2835"/>
                <w:tab w:val="clear" w:pos="3119"/>
                <w:tab w:val="clear" w:pos="5103"/>
                <w:tab w:val="clear" w:pos="5387"/>
                <w:tab w:val="clear" w:pos="7371"/>
                <w:tab w:val="clear" w:pos="7655"/>
                <w:tab w:val="center" w:pos="683"/>
              </w:tabs>
              <w:rPr>
                <w:lang w:val="vi-VN"/>
              </w:rPr>
            </w:pPr>
            <w:proofErr w:type="spellStart"/>
            <w:r>
              <w:t>Không</w:t>
            </w:r>
            <w:proofErr w:type="spellEnd"/>
            <w:r>
              <w:rPr>
                <w:lang w:val="vi-VN"/>
              </w:rPr>
              <w:t xml:space="preserve"> </w:t>
            </w:r>
            <w:r>
              <w:tab/>
            </w:r>
          </w:p>
        </w:tc>
        <w:tc>
          <w:tcPr>
            <w:tcW w:w="1742" w:type="dxa"/>
            <w:hideMark/>
          </w:tcPr>
          <w:p w14:paraId="7B8A058A" w14:textId="53551BBC" w:rsidR="003E40E2" w:rsidRDefault="003E40E2" w:rsidP="003E40E2">
            <w:pPr>
              <w:pStyle w:val="NoIndentBody"/>
            </w:pPr>
            <w:proofErr w:type="spellStart"/>
            <w:r w:rsidRPr="00691B69">
              <w:t>có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thực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hiện</w:t>
            </w:r>
            <w:proofErr w:type="spellEnd"/>
          </w:p>
        </w:tc>
      </w:tr>
      <w:tr w:rsidR="003E40E2" w14:paraId="067363EA" w14:textId="77777777" w:rsidTr="003E40E2">
        <w:tc>
          <w:tcPr>
            <w:tcW w:w="1741" w:type="dxa"/>
            <w:hideMark/>
          </w:tcPr>
          <w:p w14:paraId="17C58625" w14:textId="79CC184B" w:rsidR="003E40E2" w:rsidRDefault="003E40E2" w:rsidP="003E40E2">
            <w:pPr>
              <w:pStyle w:val="NoIndentBody"/>
            </w:pPr>
            <w:r w:rsidRPr="00691B69">
              <w:t>2</w:t>
            </w:r>
          </w:p>
        </w:tc>
        <w:tc>
          <w:tcPr>
            <w:tcW w:w="1741" w:type="dxa"/>
            <w:hideMark/>
          </w:tcPr>
          <w:p w14:paraId="0FB7FA42" w14:textId="43CB9BA0" w:rsidR="003E40E2" w:rsidRDefault="003E40E2" w:rsidP="003E40E2">
            <w:pPr>
              <w:pStyle w:val="NoIndentBody"/>
            </w:pPr>
            <w:r w:rsidRPr="00691B69">
              <w:t>26521951.000</w:t>
            </w:r>
          </w:p>
        </w:tc>
        <w:tc>
          <w:tcPr>
            <w:tcW w:w="0" w:type="auto"/>
            <w:hideMark/>
          </w:tcPr>
          <w:p w14:paraId="20086E06" w14:textId="1DD1AAB1" w:rsidR="003E40E2" w:rsidRDefault="003E40E2" w:rsidP="003E40E2">
            <w:pPr>
              <w:pStyle w:val="NoIndentBody"/>
            </w:pPr>
            <w:r w:rsidRPr="00691B69">
              <w:t>6630488.750</w:t>
            </w:r>
          </w:p>
        </w:tc>
        <w:tc>
          <w:tcPr>
            <w:tcW w:w="0" w:type="auto"/>
            <w:hideMark/>
          </w:tcPr>
          <w:p w14:paraId="7E71B0EC" w14:textId="58C6A783" w:rsidR="003E40E2" w:rsidRDefault="003E40E2" w:rsidP="003E40E2">
            <w:pPr>
              <w:pStyle w:val="NoIndentBody"/>
            </w:pPr>
            <w:r w:rsidRPr="00691B69">
              <w:t>43963381063876.562</w:t>
            </w:r>
          </w:p>
        </w:tc>
        <w:tc>
          <w:tcPr>
            <w:tcW w:w="0" w:type="auto"/>
            <w:hideMark/>
          </w:tcPr>
          <w:p w14:paraId="6A9D3848" w14:textId="0118EA6D" w:rsidR="003E40E2" w:rsidRPr="00880114" w:rsidRDefault="003E40E2" w:rsidP="003E40E2">
            <w:pPr>
              <w:pStyle w:val="NoIndentBody"/>
              <w:rPr>
                <w:lang w:val="vi-VN"/>
              </w:rPr>
            </w:pPr>
            <w:proofErr w:type="spellStart"/>
            <w:r>
              <w:t>Không</w:t>
            </w:r>
            <w:proofErr w:type="spellEnd"/>
            <w:r>
              <w:rPr>
                <w:lang w:val="vi-VN"/>
              </w:rPr>
              <w:t xml:space="preserve"> </w:t>
            </w:r>
            <w:r>
              <w:tab/>
            </w:r>
          </w:p>
        </w:tc>
        <w:tc>
          <w:tcPr>
            <w:tcW w:w="1742" w:type="dxa"/>
            <w:hideMark/>
          </w:tcPr>
          <w:p w14:paraId="2C85073C" w14:textId="372E00CD" w:rsidR="003E40E2" w:rsidRDefault="003E40E2" w:rsidP="003E40E2">
            <w:pPr>
              <w:pStyle w:val="NoIndentBody"/>
            </w:pPr>
            <w:proofErr w:type="spellStart"/>
            <w:r w:rsidRPr="00691B69">
              <w:t>có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thực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hiện</w:t>
            </w:r>
            <w:proofErr w:type="spellEnd"/>
          </w:p>
        </w:tc>
      </w:tr>
      <w:tr w:rsidR="003E40E2" w14:paraId="65620D78" w14:textId="77777777" w:rsidTr="003E40E2">
        <w:tc>
          <w:tcPr>
            <w:tcW w:w="1741" w:type="dxa"/>
            <w:hideMark/>
          </w:tcPr>
          <w:p w14:paraId="13CCB6B1" w14:textId="385B33E5" w:rsidR="003E40E2" w:rsidRDefault="003E40E2" w:rsidP="003E40E2">
            <w:pPr>
              <w:pStyle w:val="NoIndentBody"/>
            </w:pPr>
            <w:r w:rsidRPr="00691B69">
              <w:t>3</w:t>
            </w:r>
          </w:p>
        </w:tc>
        <w:tc>
          <w:tcPr>
            <w:tcW w:w="1741" w:type="dxa"/>
            <w:hideMark/>
          </w:tcPr>
          <w:p w14:paraId="2F895DFF" w14:textId="1A39CC96" w:rsidR="003E40E2" w:rsidRDefault="003E40E2" w:rsidP="003E40E2">
            <w:pPr>
              <w:pStyle w:val="NoIndentBody"/>
            </w:pPr>
            <w:r w:rsidRPr="00691B69">
              <w:t>26521951.000</w:t>
            </w:r>
          </w:p>
        </w:tc>
        <w:tc>
          <w:tcPr>
            <w:tcW w:w="0" w:type="auto"/>
            <w:hideMark/>
          </w:tcPr>
          <w:p w14:paraId="43E7D43B" w14:textId="262046B7" w:rsidR="003E40E2" w:rsidRDefault="003E40E2" w:rsidP="003E40E2">
            <w:pPr>
              <w:pStyle w:val="NoIndentBody"/>
            </w:pPr>
            <w:r w:rsidRPr="00691B69">
              <w:t>3315246.375</w:t>
            </w:r>
          </w:p>
        </w:tc>
        <w:tc>
          <w:tcPr>
            <w:tcW w:w="0" w:type="auto"/>
            <w:hideMark/>
          </w:tcPr>
          <w:p w14:paraId="2FC5B80C" w14:textId="6FBC041D" w:rsidR="003E40E2" w:rsidRDefault="003E40E2" w:rsidP="003E40E2">
            <w:pPr>
              <w:pStyle w:val="NoIndentBody"/>
            </w:pPr>
            <w:r w:rsidRPr="00691B69">
              <w:t>10990858526948.641</w:t>
            </w:r>
          </w:p>
        </w:tc>
        <w:tc>
          <w:tcPr>
            <w:tcW w:w="0" w:type="auto"/>
            <w:hideMark/>
          </w:tcPr>
          <w:p w14:paraId="4F326B51" w14:textId="1C96DA51" w:rsidR="003E40E2" w:rsidRDefault="003E40E2" w:rsidP="003E40E2">
            <w:pPr>
              <w:pStyle w:val="NoIndentBody"/>
            </w:pPr>
            <w:proofErr w:type="spellStart"/>
            <w:r>
              <w:t>Không</w:t>
            </w:r>
            <w:proofErr w:type="spellEnd"/>
            <w:r>
              <w:rPr>
                <w:lang w:val="vi-VN"/>
              </w:rPr>
              <w:t xml:space="preserve"> </w:t>
            </w:r>
            <w:r>
              <w:tab/>
            </w:r>
          </w:p>
        </w:tc>
        <w:tc>
          <w:tcPr>
            <w:tcW w:w="1742" w:type="dxa"/>
            <w:hideMark/>
          </w:tcPr>
          <w:p w14:paraId="5C4BDCCA" w14:textId="42F11E2D" w:rsidR="003E40E2" w:rsidRDefault="003E40E2" w:rsidP="003E40E2">
            <w:pPr>
              <w:pStyle w:val="NoIndentBody"/>
            </w:pPr>
            <w:proofErr w:type="spellStart"/>
            <w:r w:rsidRPr="00691B69">
              <w:t>có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thực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hiện</w:t>
            </w:r>
            <w:proofErr w:type="spellEnd"/>
          </w:p>
        </w:tc>
      </w:tr>
      <w:tr w:rsidR="003E40E2" w14:paraId="7C6BAB03" w14:textId="77777777" w:rsidTr="003E40E2">
        <w:tc>
          <w:tcPr>
            <w:tcW w:w="1741" w:type="dxa"/>
            <w:hideMark/>
          </w:tcPr>
          <w:p w14:paraId="7DAB977F" w14:textId="50B9CC45" w:rsidR="003E40E2" w:rsidRDefault="003E40E2" w:rsidP="003E40E2">
            <w:pPr>
              <w:pStyle w:val="NoIndentBody"/>
            </w:pPr>
            <w:r w:rsidRPr="00691B69">
              <w:t>4</w:t>
            </w:r>
          </w:p>
        </w:tc>
        <w:tc>
          <w:tcPr>
            <w:tcW w:w="1741" w:type="dxa"/>
            <w:hideMark/>
          </w:tcPr>
          <w:p w14:paraId="3ADFDA59" w14:textId="256A0FC2" w:rsidR="003E40E2" w:rsidRDefault="003E40E2" w:rsidP="003E40E2">
            <w:pPr>
              <w:pStyle w:val="NoIndentBody"/>
            </w:pPr>
            <w:r w:rsidRPr="00691B69">
              <w:t>26521951.000</w:t>
            </w:r>
          </w:p>
        </w:tc>
        <w:tc>
          <w:tcPr>
            <w:tcW w:w="0" w:type="auto"/>
            <w:hideMark/>
          </w:tcPr>
          <w:p w14:paraId="38C861DF" w14:textId="0BE36696" w:rsidR="003E40E2" w:rsidRDefault="003E40E2" w:rsidP="003E40E2">
            <w:pPr>
              <w:pStyle w:val="NoIndentBody"/>
            </w:pPr>
            <w:r w:rsidRPr="00691B69">
              <w:t>1657627.187</w:t>
            </w:r>
          </w:p>
        </w:tc>
        <w:tc>
          <w:tcPr>
            <w:tcW w:w="0" w:type="auto"/>
            <w:hideMark/>
          </w:tcPr>
          <w:p w14:paraId="7A5F842C" w14:textId="008EF5A2" w:rsidR="003E40E2" w:rsidRDefault="003E40E2" w:rsidP="003E40E2">
            <w:pPr>
              <w:pStyle w:val="NoIndentBody"/>
            </w:pPr>
            <w:r w:rsidRPr="00691B69">
              <w:t>2747727892728.660</w:t>
            </w:r>
          </w:p>
        </w:tc>
        <w:tc>
          <w:tcPr>
            <w:tcW w:w="0" w:type="auto"/>
            <w:hideMark/>
          </w:tcPr>
          <w:p w14:paraId="3D5E75DC" w14:textId="1DE17F0C" w:rsidR="003E40E2" w:rsidRDefault="003E40E2" w:rsidP="003E40E2">
            <w:pPr>
              <w:pStyle w:val="NoIndentBody"/>
            </w:pPr>
            <w:proofErr w:type="spellStart"/>
            <w:r>
              <w:t>Không</w:t>
            </w:r>
            <w:proofErr w:type="spellEnd"/>
            <w:r>
              <w:rPr>
                <w:lang w:val="vi-VN"/>
              </w:rPr>
              <w:t xml:space="preserve"> </w:t>
            </w:r>
            <w:r>
              <w:tab/>
            </w:r>
          </w:p>
        </w:tc>
        <w:tc>
          <w:tcPr>
            <w:tcW w:w="1742" w:type="dxa"/>
            <w:hideMark/>
          </w:tcPr>
          <w:p w14:paraId="6BDC45B9" w14:textId="337FE1A5" w:rsidR="003E40E2" w:rsidRDefault="003E40E2" w:rsidP="003E40E2">
            <w:pPr>
              <w:pStyle w:val="NoIndentBody"/>
            </w:pPr>
            <w:proofErr w:type="spellStart"/>
            <w:r w:rsidRPr="00691B69">
              <w:t>có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thực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hiện</w:t>
            </w:r>
            <w:proofErr w:type="spellEnd"/>
          </w:p>
        </w:tc>
      </w:tr>
      <w:tr w:rsidR="003E40E2" w14:paraId="457C769C" w14:textId="77777777" w:rsidTr="003E40E2">
        <w:tc>
          <w:tcPr>
            <w:tcW w:w="1741" w:type="dxa"/>
            <w:hideMark/>
          </w:tcPr>
          <w:p w14:paraId="498C8601" w14:textId="41562F47" w:rsidR="003E40E2" w:rsidRDefault="003E40E2" w:rsidP="003E40E2">
            <w:pPr>
              <w:pStyle w:val="NoIndentBody"/>
            </w:pPr>
            <w:r w:rsidRPr="00691B69">
              <w:t>5</w:t>
            </w:r>
          </w:p>
        </w:tc>
        <w:tc>
          <w:tcPr>
            <w:tcW w:w="1741" w:type="dxa"/>
            <w:hideMark/>
          </w:tcPr>
          <w:p w14:paraId="2EFDAE34" w14:textId="6FD84EA8" w:rsidR="003E40E2" w:rsidRDefault="003E40E2" w:rsidP="003E40E2">
            <w:pPr>
              <w:pStyle w:val="NoIndentBody"/>
            </w:pPr>
            <w:r w:rsidRPr="00691B69">
              <w:t>26521951.000</w:t>
            </w:r>
          </w:p>
        </w:tc>
        <w:tc>
          <w:tcPr>
            <w:tcW w:w="0" w:type="auto"/>
            <w:hideMark/>
          </w:tcPr>
          <w:p w14:paraId="5510D290" w14:textId="54334764" w:rsidR="003E40E2" w:rsidRDefault="003E40E2" w:rsidP="003E40E2">
            <w:pPr>
              <w:pStyle w:val="NoIndentBody"/>
            </w:pPr>
            <w:r w:rsidRPr="00691B69">
              <w:t>828821.594</w:t>
            </w:r>
          </w:p>
        </w:tc>
        <w:tc>
          <w:tcPr>
            <w:tcW w:w="0" w:type="auto"/>
            <w:hideMark/>
          </w:tcPr>
          <w:p w14:paraId="016AB7B5" w14:textId="093F822A" w:rsidR="003E40E2" w:rsidRDefault="003E40E2" w:rsidP="003E40E2">
            <w:pPr>
              <w:pStyle w:val="NoIndentBody"/>
            </w:pPr>
            <w:r w:rsidRPr="00691B69">
              <w:t>686945234221.665</w:t>
            </w:r>
          </w:p>
        </w:tc>
        <w:tc>
          <w:tcPr>
            <w:tcW w:w="0" w:type="auto"/>
            <w:hideMark/>
          </w:tcPr>
          <w:p w14:paraId="7616429D" w14:textId="4CC6879D" w:rsidR="003E40E2" w:rsidRDefault="003E40E2" w:rsidP="003E40E2">
            <w:pPr>
              <w:pStyle w:val="NoIndentBody"/>
            </w:pPr>
            <w:proofErr w:type="spellStart"/>
            <w:r>
              <w:t>Không</w:t>
            </w:r>
            <w:proofErr w:type="spellEnd"/>
            <w:r>
              <w:rPr>
                <w:lang w:val="vi-VN"/>
              </w:rPr>
              <w:t xml:space="preserve"> </w:t>
            </w:r>
            <w:r>
              <w:tab/>
            </w:r>
          </w:p>
        </w:tc>
        <w:tc>
          <w:tcPr>
            <w:tcW w:w="1742" w:type="dxa"/>
            <w:hideMark/>
          </w:tcPr>
          <w:p w14:paraId="4F067327" w14:textId="0E67A304" w:rsidR="003E40E2" w:rsidRDefault="003E40E2" w:rsidP="003E40E2">
            <w:pPr>
              <w:pStyle w:val="NoIndentBody"/>
            </w:pPr>
            <w:proofErr w:type="spellStart"/>
            <w:r w:rsidRPr="00691B69">
              <w:t>có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thực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hiện</w:t>
            </w:r>
            <w:proofErr w:type="spellEnd"/>
          </w:p>
        </w:tc>
      </w:tr>
      <w:tr w:rsidR="003E40E2" w14:paraId="67881B07" w14:textId="77777777" w:rsidTr="003E40E2">
        <w:tc>
          <w:tcPr>
            <w:tcW w:w="1741" w:type="dxa"/>
            <w:hideMark/>
          </w:tcPr>
          <w:p w14:paraId="52DF1789" w14:textId="5B3C0E04" w:rsidR="003E40E2" w:rsidRDefault="003E40E2" w:rsidP="003E40E2">
            <w:pPr>
              <w:pStyle w:val="NoIndentBody"/>
            </w:pPr>
            <w:r w:rsidRPr="00691B69">
              <w:t>6</w:t>
            </w:r>
          </w:p>
        </w:tc>
        <w:tc>
          <w:tcPr>
            <w:tcW w:w="1741" w:type="dxa"/>
            <w:hideMark/>
          </w:tcPr>
          <w:p w14:paraId="5396CCF1" w14:textId="5972A971" w:rsidR="003E40E2" w:rsidRDefault="003E40E2" w:rsidP="003E40E2">
            <w:pPr>
              <w:pStyle w:val="NoIndentBody"/>
            </w:pPr>
            <w:r w:rsidRPr="00691B69">
              <w:t>26521951.000</w:t>
            </w:r>
          </w:p>
        </w:tc>
        <w:tc>
          <w:tcPr>
            <w:tcW w:w="0" w:type="auto"/>
            <w:hideMark/>
          </w:tcPr>
          <w:p w14:paraId="5B412226" w14:textId="5B22E27D" w:rsidR="003E40E2" w:rsidRDefault="003E40E2" w:rsidP="003E40E2">
            <w:pPr>
              <w:pStyle w:val="NoIndentBody"/>
            </w:pPr>
            <w:r w:rsidRPr="00691B69">
              <w:t>414426.797</w:t>
            </w:r>
          </w:p>
        </w:tc>
        <w:tc>
          <w:tcPr>
            <w:tcW w:w="0" w:type="auto"/>
            <w:hideMark/>
          </w:tcPr>
          <w:p w14:paraId="6CC7FB85" w14:textId="140D4EDD" w:rsidR="003E40E2" w:rsidRDefault="003E40E2" w:rsidP="003E40E2">
            <w:pPr>
              <w:pStyle w:val="NoIndentBody"/>
            </w:pPr>
            <w:r w:rsidRPr="00691B69">
              <w:t>171749569786.910</w:t>
            </w:r>
          </w:p>
        </w:tc>
        <w:tc>
          <w:tcPr>
            <w:tcW w:w="0" w:type="auto"/>
            <w:hideMark/>
          </w:tcPr>
          <w:p w14:paraId="4F0916D9" w14:textId="71EAEE21" w:rsidR="003E40E2" w:rsidRDefault="003E40E2" w:rsidP="003E40E2">
            <w:pPr>
              <w:pStyle w:val="NoIndentBody"/>
            </w:pPr>
            <w:proofErr w:type="spellStart"/>
            <w:r>
              <w:t>Không</w:t>
            </w:r>
            <w:proofErr w:type="spellEnd"/>
            <w:r>
              <w:rPr>
                <w:lang w:val="vi-VN"/>
              </w:rPr>
              <w:t xml:space="preserve"> </w:t>
            </w:r>
            <w:r>
              <w:tab/>
            </w:r>
          </w:p>
        </w:tc>
        <w:tc>
          <w:tcPr>
            <w:tcW w:w="1742" w:type="dxa"/>
            <w:hideMark/>
          </w:tcPr>
          <w:p w14:paraId="2ABE7480" w14:textId="151498CF" w:rsidR="003E40E2" w:rsidRDefault="003E40E2" w:rsidP="003E40E2">
            <w:pPr>
              <w:pStyle w:val="NoIndentBody"/>
            </w:pPr>
            <w:proofErr w:type="spellStart"/>
            <w:r w:rsidRPr="00691B69">
              <w:t>có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thực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hiện</w:t>
            </w:r>
            <w:proofErr w:type="spellEnd"/>
          </w:p>
        </w:tc>
      </w:tr>
      <w:tr w:rsidR="003E40E2" w14:paraId="4071F082" w14:textId="77777777" w:rsidTr="003E40E2">
        <w:tc>
          <w:tcPr>
            <w:tcW w:w="1741" w:type="dxa"/>
            <w:hideMark/>
          </w:tcPr>
          <w:p w14:paraId="6B81D526" w14:textId="216866C3" w:rsidR="003E40E2" w:rsidRDefault="003E40E2" w:rsidP="003E40E2">
            <w:pPr>
              <w:pStyle w:val="NoIndentBody"/>
            </w:pPr>
            <w:r w:rsidRPr="00691B69">
              <w:t>7</w:t>
            </w:r>
          </w:p>
        </w:tc>
        <w:tc>
          <w:tcPr>
            <w:tcW w:w="1741" w:type="dxa"/>
            <w:hideMark/>
          </w:tcPr>
          <w:p w14:paraId="6EDB0B70" w14:textId="1DC0E326" w:rsidR="003E40E2" w:rsidRDefault="003E40E2" w:rsidP="003E40E2">
            <w:pPr>
              <w:pStyle w:val="NoIndentBody"/>
            </w:pPr>
            <w:r w:rsidRPr="00691B69">
              <w:t>26521951.000</w:t>
            </w:r>
          </w:p>
        </w:tc>
        <w:tc>
          <w:tcPr>
            <w:tcW w:w="0" w:type="auto"/>
            <w:hideMark/>
          </w:tcPr>
          <w:p w14:paraId="6452B275" w14:textId="4D857F8D" w:rsidR="003E40E2" w:rsidRDefault="003E40E2" w:rsidP="003E40E2">
            <w:pPr>
              <w:pStyle w:val="NoIndentBody"/>
            </w:pPr>
            <w:r w:rsidRPr="00691B69">
              <w:t>207245.397</w:t>
            </w:r>
          </w:p>
        </w:tc>
        <w:tc>
          <w:tcPr>
            <w:tcW w:w="0" w:type="auto"/>
            <w:hideMark/>
          </w:tcPr>
          <w:p w14:paraId="53952C90" w14:textId="2FE3D5FC" w:rsidR="003E40E2" w:rsidRDefault="003E40E2" w:rsidP="003E40E2">
            <w:pPr>
              <w:pStyle w:val="NoIndentBody"/>
            </w:pPr>
            <w:r w:rsidRPr="00691B69">
              <w:t>42950654446.122</w:t>
            </w:r>
          </w:p>
        </w:tc>
        <w:tc>
          <w:tcPr>
            <w:tcW w:w="0" w:type="auto"/>
            <w:hideMark/>
          </w:tcPr>
          <w:p w14:paraId="1CDB6608" w14:textId="0C7F9648" w:rsidR="003E40E2" w:rsidRDefault="003E40E2" w:rsidP="003E40E2">
            <w:pPr>
              <w:pStyle w:val="NoIndentBody"/>
            </w:pPr>
            <w:proofErr w:type="spellStart"/>
            <w:r>
              <w:t>Không</w:t>
            </w:r>
            <w:proofErr w:type="spellEnd"/>
            <w:r>
              <w:rPr>
                <w:lang w:val="vi-VN"/>
              </w:rPr>
              <w:t xml:space="preserve"> </w:t>
            </w:r>
            <w:r>
              <w:tab/>
            </w:r>
          </w:p>
        </w:tc>
        <w:tc>
          <w:tcPr>
            <w:tcW w:w="1742" w:type="dxa"/>
            <w:hideMark/>
          </w:tcPr>
          <w:p w14:paraId="27E612F4" w14:textId="1075B265" w:rsidR="003E40E2" w:rsidRDefault="003E40E2" w:rsidP="003E40E2">
            <w:pPr>
              <w:pStyle w:val="NoIndentBody"/>
            </w:pPr>
            <w:proofErr w:type="spellStart"/>
            <w:r w:rsidRPr="00691B69">
              <w:t>có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thực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hiện</w:t>
            </w:r>
            <w:proofErr w:type="spellEnd"/>
          </w:p>
        </w:tc>
      </w:tr>
      <w:tr w:rsidR="003E40E2" w14:paraId="33FC6392" w14:textId="77777777" w:rsidTr="003E40E2">
        <w:tc>
          <w:tcPr>
            <w:tcW w:w="1741" w:type="dxa"/>
            <w:hideMark/>
          </w:tcPr>
          <w:p w14:paraId="6E248B35" w14:textId="34DDC242" w:rsidR="003E40E2" w:rsidRDefault="003E40E2" w:rsidP="003E40E2">
            <w:pPr>
              <w:pStyle w:val="NoIndentBody"/>
            </w:pPr>
            <w:r w:rsidRPr="00691B69">
              <w:t>8</w:t>
            </w:r>
          </w:p>
        </w:tc>
        <w:tc>
          <w:tcPr>
            <w:tcW w:w="1741" w:type="dxa"/>
            <w:hideMark/>
          </w:tcPr>
          <w:p w14:paraId="0AFD643F" w14:textId="4B91D610" w:rsidR="003E40E2" w:rsidRDefault="003E40E2" w:rsidP="003E40E2">
            <w:pPr>
              <w:pStyle w:val="NoIndentBody"/>
            </w:pPr>
            <w:r w:rsidRPr="00691B69">
              <w:t>26521951.000</w:t>
            </w:r>
          </w:p>
        </w:tc>
        <w:tc>
          <w:tcPr>
            <w:tcW w:w="0" w:type="auto"/>
            <w:hideMark/>
          </w:tcPr>
          <w:p w14:paraId="35FB7F42" w14:textId="5CF34810" w:rsidR="003E40E2" w:rsidRDefault="003E40E2" w:rsidP="003E40E2">
            <w:pPr>
              <w:pStyle w:val="NoIndentBody"/>
            </w:pPr>
            <w:r w:rsidRPr="00691B69">
              <w:t>103686.685</w:t>
            </w:r>
          </w:p>
        </w:tc>
        <w:tc>
          <w:tcPr>
            <w:tcW w:w="0" w:type="auto"/>
            <w:hideMark/>
          </w:tcPr>
          <w:p w14:paraId="0C4DCD90" w14:textId="05825D52" w:rsidR="003E40E2" w:rsidRDefault="003E40E2" w:rsidP="003E40E2">
            <w:pPr>
              <w:pStyle w:val="NoIndentBody"/>
            </w:pPr>
            <w:r w:rsidRPr="00691B69">
              <w:t>10750928681.345</w:t>
            </w:r>
          </w:p>
        </w:tc>
        <w:tc>
          <w:tcPr>
            <w:tcW w:w="0" w:type="auto"/>
            <w:hideMark/>
          </w:tcPr>
          <w:p w14:paraId="1FD3C4D6" w14:textId="594BFCDC" w:rsidR="003E40E2" w:rsidRDefault="003E40E2" w:rsidP="003E40E2">
            <w:pPr>
              <w:pStyle w:val="NoIndentBody"/>
            </w:pPr>
            <w:proofErr w:type="spellStart"/>
            <w:r>
              <w:t>Không</w:t>
            </w:r>
            <w:proofErr w:type="spellEnd"/>
            <w:r>
              <w:rPr>
                <w:lang w:val="vi-VN"/>
              </w:rPr>
              <w:t xml:space="preserve"> </w:t>
            </w:r>
            <w:r>
              <w:tab/>
            </w:r>
          </w:p>
        </w:tc>
        <w:tc>
          <w:tcPr>
            <w:tcW w:w="1742" w:type="dxa"/>
            <w:hideMark/>
          </w:tcPr>
          <w:p w14:paraId="1A331013" w14:textId="136D651B" w:rsidR="003E40E2" w:rsidRPr="00880114" w:rsidRDefault="003E40E2" w:rsidP="003E40E2">
            <w:pPr>
              <w:pStyle w:val="NoIndentBody"/>
              <w:rPr>
                <w:lang w:val="vi-VN"/>
              </w:rPr>
            </w:pPr>
            <w:proofErr w:type="spellStart"/>
            <w:r w:rsidRPr="00691B69">
              <w:t>có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thực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hiện</w:t>
            </w:r>
            <w:proofErr w:type="spellEnd"/>
          </w:p>
        </w:tc>
      </w:tr>
      <w:tr w:rsidR="003E40E2" w14:paraId="5CA75DD9" w14:textId="77777777" w:rsidTr="003E40E2">
        <w:tc>
          <w:tcPr>
            <w:tcW w:w="1741" w:type="dxa"/>
          </w:tcPr>
          <w:p w14:paraId="434F91FC" w14:textId="4F15CE7F" w:rsidR="003E40E2" w:rsidRPr="00880114" w:rsidRDefault="003E40E2" w:rsidP="003E40E2">
            <w:pPr>
              <w:pStyle w:val="NoIndentBody"/>
              <w:rPr>
                <w:lang w:val="vi-VN"/>
              </w:rPr>
            </w:pPr>
            <w:r w:rsidRPr="00691B69">
              <w:t>9</w:t>
            </w:r>
          </w:p>
        </w:tc>
        <w:tc>
          <w:tcPr>
            <w:tcW w:w="1741" w:type="dxa"/>
          </w:tcPr>
          <w:p w14:paraId="5EA04CA2" w14:textId="1655ECFE" w:rsidR="003E40E2" w:rsidRPr="00880114" w:rsidRDefault="003E40E2" w:rsidP="003E40E2">
            <w:pPr>
              <w:pStyle w:val="NoIndentBody"/>
              <w:rPr>
                <w:lang w:val="vi-VN"/>
              </w:rPr>
            </w:pPr>
            <w:r w:rsidRPr="00691B69">
              <w:t>26521951.000</w:t>
            </w:r>
          </w:p>
        </w:tc>
        <w:tc>
          <w:tcPr>
            <w:tcW w:w="0" w:type="auto"/>
          </w:tcPr>
          <w:p w14:paraId="46A8C5C2" w14:textId="13F3A6C4" w:rsidR="003E40E2" w:rsidRPr="009C3AC5" w:rsidRDefault="003E40E2" w:rsidP="003E40E2">
            <w:pPr>
              <w:pStyle w:val="NoIndentBody"/>
              <w:rPr>
                <w:lang w:val="vi-VN"/>
              </w:rPr>
            </w:pPr>
            <w:r w:rsidRPr="00691B69">
              <w:t>51971.237</w:t>
            </w:r>
          </w:p>
        </w:tc>
        <w:tc>
          <w:tcPr>
            <w:tcW w:w="0" w:type="auto"/>
          </w:tcPr>
          <w:p w14:paraId="53B77453" w14:textId="21C2592C" w:rsidR="003E40E2" w:rsidRPr="009C3AC5" w:rsidRDefault="003E40E2" w:rsidP="003E40E2">
            <w:pPr>
              <w:pStyle w:val="NoIndentBody"/>
              <w:rPr>
                <w:lang w:val="vi-VN"/>
              </w:rPr>
            </w:pPr>
            <w:r w:rsidRPr="00691B69">
              <w:t>2701009502.886</w:t>
            </w:r>
          </w:p>
        </w:tc>
        <w:tc>
          <w:tcPr>
            <w:tcW w:w="0" w:type="auto"/>
          </w:tcPr>
          <w:p w14:paraId="3FF66D9E" w14:textId="05A30450" w:rsidR="003E40E2" w:rsidRDefault="003E40E2" w:rsidP="003E40E2">
            <w:pPr>
              <w:pStyle w:val="NoIndentBody"/>
              <w:rPr>
                <w:lang w:val="vi-VN"/>
              </w:rPr>
            </w:pPr>
            <w:proofErr w:type="spellStart"/>
            <w:r>
              <w:t>Không</w:t>
            </w:r>
            <w:proofErr w:type="spellEnd"/>
            <w:r>
              <w:rPr>
                <w:lang w:val="vi-VN"/>
              </w:rPr>
              <w:t xml:space="preserve"> </w:t>
            </w:r>
            <w:r>
              <w:tab/>
            </w:r>
          </w:p>
        </w:tc>
        <w:tc>
          <w:tcPr>
            <w:tcW w:w="1742" w:type="dxa"/>
          </w:tcPr>
          <w:p w14:paraId="6BD81B97" w14:textId="07FA9479" w:rsidR="003E40E2" w:rsidRPr="009C3AC5" w:rsidRDefault="003E40E2" w:rsidP="003E40E2">
            <w:pPr>
              <w:pStyle w:val="NoIndentBody"/>
              <w:rPr>
                <w:lang w:val="vi-VN"/>
              </w:rPr>
            </w:pPr>
            <w:proofErr w:type="spellStart"/>
            <w:r w:rsidRPr="00691B69">
              <w:t>có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thực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hiện</w:t>
            </w:r>
            <w:proofErr w:type="spellEnd"/>
          </w:p>
        </w:tc>
      </w:tr>
      <w:tr w:rsidR="003E40E2" w14:paraId="4641BBF6" w14:textId="77777777" w:rsidTr="003E40E2">
        <w:tc>
          <w:tcPr>
            <w:tcW w:w="1741" w:type="dxa"/>
          </w:tcPr>
          <w:p w14:paraId="779FA90B" w14:textId="36251DB0" w:rsidR="003E40E2" w:rsidRPr="003E40E2" w:rsidRDefault="003E40E2" w:rsidP="003E40E2">
            <w:pPr>
              <w:pStyle w:val="NoIndentBody"/>
              <w:rPr>
                <w:lang w:val="vi-VN"/>
              </w:rPr>
            </w:pPr>
            <w:r w:rsidRPr="00691B69">
              <w:t>10</w:t>
            </w:r>
          </w:p>
        </w:tc>
        <w:tc>
          <w:tcPr>
            <w:tcW w:w="1741" w:type="dxa"/>
          </w:tcPr>
          <w:p w14:paraId="4324FCE3" w14:textId="586FD253" w:rsidR="003E40E2" w:rsidRPr="005A6250" w:rsidRDefault="003E40E2" w:rsidP="003E40E2">
            <w:pPr>
              <w:pStyle w:val="NoIndentBody"/>
            </w:pPr>
            <w:r w:rsidRPr="00691B69">
              <w:t>26521951.000</w:t>
            </w:r>
          </w:p>
        </w:tc>
        <w:tc>
          <w:tcPr>
            <w:tcW w:w="0" w:type="auto"/>
          </w:tcPr>
          <w:p w14:paraId="7D066DE6" w14:textId="61E5B3BC" w:rsidR="003E40E2" w:rsidRPr="005A6250" w:rsidRDefault="003E40E2" w:rsidP="003E40E2">
            <w:pPr>
              <w:pStyle w:val="NoIndentBody"/>
            </w:pPr>
            <w:r w:rsidRPr="00691B69">
              <w:t>26240.779</w:t>
            </w:r>
          </w:p>
        </w:tc>
        <w:tc>
          <w:tcPr>
            <w:tcW w:w="0" w:type="auto"/>
          </w:tcPr>
          <w:p w14:paraId="7AB2FDCC" w14:textId="117FF0D1" w:rsidR="003E40E2" w:rsidRPr="003E40E2" w:rsidRDefault="003E40E2" w:rsidP="003E40E2">
            <w:pPr>
              <w:pStyle w:val="NoIndentBody"/>
              <w:rPr>
                <w:lang w:val="vi-VN"/>
              </w:rPr>
            </w:pPr>
            <w:r w:rsidRPr="00691B69">
              <w:t>688578457.794</w:t>
            </w:r>
          </w:p>
        </w:tc>
        <w:tc>
          <w:tcPr>
            <w:tcW w:w="0" w:type="auto"/>
          </w:tcPr>
          <w:p w14:paraId="3FBF74DE" w14:textId="5EE6C26B" w:rsidR="003E40E2" w:rsidRDefault="003E40E2" w:rsidP="003E40E2">
            <w:pPr>
              <w:pStyle w:val="NoIndentBody"/>
              <w:rPr>
                <w:lang w:val="vi-VN"/>
              </w:rPr>
            </w:pPr>
            <w:proofErr w:type="spellStart"/>
            <w:r>
              <w:t>Không</w:t>
            </w:r>
            <w:proofErr w:type="spellEnd"/>
            <w:r>
              <w:rPr>
                <w:lang w:val="vi-VN"/>
              </w:rPr>
              <w:t xml:space="preserve"> </w:t>
            </w:r>
            <w:r>
              <w:tab/>
            </w:r>
          </w:p>
        </w:tc>
        <w:tc>
          <w:tcPr>
            <w:tcW w:w="1742" w:type="dxa"/>
          </w:tcPr>
          <w:p w14:paraId="2EF348EF" w14:textId="1D667AA2" w:rsidR="003E40E2" w:rsidRPr="005A6250" w:rsidRDefault="003E40E2" w:rsidP="003E40E2">
            <w:pPr>
              <w:pStyle w:val="NoIndentBody"/>
            </w:pPr>
            <w:proofErr w:type="spellStart"/>
            <w:r w:rsidRPr="00691B69">
              <w:t>có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thực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hiện</w:t>
            </w:r>
            <w:proofErr w:type="spellEnd"/>
          </w:p>
        </w:tc>
      </w:tr>
      <w:tr w:rsidR="003E40E2" w14:paraId="60FB5EBA" w14:textId="77777777" w:rsidTr="003E40E2">
        <w:tc>
          <w:tcPr>
            <w:tcW w:w="1741" w:type="dxa"/>
          </w:tcPr>
          <w:p w14:paraId="6A9ACEA1" w14:textId="3AD265AB" w:rsidR="003E40E2" w:rsidRDefault="003E40E2" w:rsidP="003E40E2">
            <w:pPr>
              <w:pStyle w:val="NoIndentBody"/>
              <w:rPr>
                <w:lang w:val="vi-VN"/>
              </w:rPr>
            </w:pPr>
            <w:r w:rsidRPr="00691B69">
              <w:t>11</w:t>
            </w:r>
          </w:p>
        </w:tc>
        <w:tc>
          <w:tcPr>
            <w:tcW w:w="1741" w:type="dxa"/>
          </w:tcPr>
          <w:p w14:paraId="4FF5F065" w14:textId="0ACD4919" w:rsidR="003E40E2" w:rsidRPr="005A6250" w:rsidRDefault="003E40E2" w:rsidP="003E40E2">
            <w:pPr>
              <w:pStyle w:val="NoIndentBody"/>
            </w:pPr>
            <w:r w:rsidRPr="00691B69">
              <w:t>26521951.000</w:t>
            </w:r>
          </w:p>
        </w:tc>
        <w:tc>
          <w:tcPr>
            <w:tcW w:w="0" w:type="auto"/>
          </w:tcPr>
          <w:p w14:paraId="291440D6" w14:textId="61ECFCB0" w:rsidR="003E40E2" w:rsidRPr="003E40E2" w:rsidRDefault="003E40E2" w:rsidP="003E40E2">
            <w:pPr>
              <w:pStyle w:val="NoIndentBody"/>
            </w:pPr>
            <w:r w:rsidRPr="00691B69">
              <w:t>13625.747</w:t>
            </w:r>
          </w:p>
        </w:tc>
        <w:tc>
          <w:tcPr>
            <w:tcW w:w="0" w:type="auto"/>
          </w:tcPr>
          <w:p w14:paraId="09082C09" w14:textId="2C0ED19D" w:rsidR="003E40E2" w:rsidRPr="003E40E2" w:rsidRDefault="003E40E2" w:rsidP="003E40E2">
            <w:pPr>
              <w:pStyle w:val="NoIndentBody"/>
            </w:pPr>
            <w:r w:rsidRPr="00691B69">
              <w:t>185660976.200</w:t>
            </w:r>
          </w:p>
        </w:tc>
        <w:tc>
          <w:tcPr>
            <w:tcW w:w="0" w:type="auto"/>
          </w:tcPr>
          <w:p w14:paraId="198E0407" w14:textId="5D555B62" w:rsidR="003E40E2" w:rsidRDefault="003E40E2" w:rsidP="003E40E2">
            <w:pPr>
              <w:pStyle w:val="NoIndentBody"/>
              <w:rPr>
                <w:lang w:val="vi-VN"/>
              </w:rPr>
            </w:pPr>
            <w:proofErr w:type="spellStart"/>
            <w:r>
              <w:t>Không</w:t>
            </w:r>
            <w:proofErr w:type="spellEnd"/>
            <w:r>
              <w:rPr>
                <w:lang w:val="vi-VN"/>
              </w:rPr>
              <w:t xml:space="preserve"> </w:t>
            </w:r>
            <w:r>
              <w:tab/>
            </w:r>
          </w:p>
        </w:tc>
        <w:tc>
          <w:tcPr>
            <w:tcW w:w="1742" w:type="dxa"/>
          </w:tcPr>
          <w:p w14:paraId="783D4134" w14:textId="7AFC85D2" w:rsidR="003E40E2" w:rsidRPr="005A6250" w:rsidRDefault="003E40E2" w:rsidP="003E40E2">
            <w:pPr>
              <w:pStyle w:val="NoIndentBody"/>
            </w:pPr>
            <w:proofErr w:type="spellStart"/>
            <w:r w:rsidRPr="00691B69">
              <w:t>có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thực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hiện</w:t>
            </w:r>
            <w:proofErr w:type="spellEnd"/>
          </w:p>
        </w:tc>
      </w:tr>
      <w:tr w:rsidR="003E40E2" w14:paraId="58325A79" w14:textId="77777777" w:rsidTr="003E40E2">
        <w:tc>
          <w:tcPr>
            <w:tcW w:w="1741" w:type="dxa"/>
          </w:tcPr>
          <w:p w14:paraId="151200B2" w14:textId="4BB82D86" w:rsidR="003E40E2" w:rsidRDefault="003E40E2" w:rsidP="003E40E2">
            <w:pPr>
              <w:pStyle w:val="NoIndentBody"/>
              <w:rPr>
                <w:lang w:val="vi-VN"/>
              </w:rPr>
            </w:pPr>
            <w:r w:rsidRPr="00691B69">
              <w:t>12</w:t>
            </w:r>
          </w:p>
        </w:tc>
        <w:tc>
          <w:tcPr>
            <w:tcW w:w="1741" w:type="dxa"/>
          </w:tcPr>
          <w:p w14:paraId="6EB1666E" w14:textId="5C1C8A02" w:rsidR="003E40E2" w:rsidRPr="005A6250" w:rsidRDefault="003E40E2" w:rsidP="003E40E2">
            <w:pPr>
              <w:pStyle w:val="NoIndentBody"/>
            </w:pPr>
            <w:r w:rsidRPr="00691B69">
              <w:t>26521951.000</w:t>
            </w:r>
          </w:p>
        </w:tc>
        <w:tc>
          <w:tcPr>
            <w:tcW w:w="0" w:type="auto"/>
          </w:tcPr>
          <w:p w14:paraId="26B38BE3" w14:textId="40474CC6" w:rsidR="003E40E2" w:rsidRPr="003E40E2" w:rsidRDefault="003E40E2" w:rsidP="003E40E2">
            <w:pPr>
              <w:pStyle w:val="NoIndentBody"/>
            </w:pPr>
            <w:r w:rsidRPr="00691B69">
              <w:t>7786.103</w:t>
            </w:r>
          </w:p>
        </w:tc>
        <w:tc>
          <w:tcPr>
            <w:tcW w:w="0" w:type="auto"/>
          </w:tcPr>
          <w:p w14:paraId="510A5BF4" w14:textId="191DCC7B" w:rsidR="003E40E2" w:rsidRPr="003E40E2" w:rsidRDefault="003E40E2" w:rsidP="003E40E2">
            <w:pPr>
              <w:pStyle w:val="NoIndentBody"/>
            </w:pPr>
            <w:r w:rsidRPr="00691B69">
              <w:t>60623394.744</w:t>
            </w:r>
          </w:p>
        </w:tc>
        <w:tc>
          <w:tcPr>
            <w:tcW w:w="0" w:type="auto"/>
          </w:tcPr>
          <w:p w14:paraId="15768D57" w14:textId="3BB09856" w:rsidR="003E40E2" w:rsidRDefault="003E40E2" w:rsidP="003E40E2">
            <w:pPr>
              <w:pStyle w:val="NoIndentBody"/>
              <w:rPr>
                <w:lang w:val="vi-VN"/>
              </w:rPr>
            </w:pPr>
            <w:proofErr w:type="spellStart"/>
            <w:r>
              <w:t>Không</w:t>
            </w:r>
            <w:proofErr w:type="spellEnd"/>
            <w:r>
              <w:rPr>
                <w:lang w:val="vi-VN"/>
              </w:rPr>
              <w:t xml:space="preserve"> </w:t>
            </w:r>
            <w:r>
              <w:tab/>
            </w:r>
          </w:p>
        </w:tc>
        <w:tc>
          <w:tcPr>
            <w:tcW w:w="1742" w:type="dxa"/>
          </w:tcPr>
          <w:p w14:paraId="0018F317" w14:textId="578A92C5" w:rsidR="003E40E2" w:rsidRPr="005A6250" w:rsidRDefault="003E40E2" w:rsidP="003E40E2">
            <w:pPr>
              <w:pStyle w:val="NoIndentBody"/>
            </w:pPr>
            <w:proofErr w:type="spellStart"/>
            <w:r w:rsidRPr="00691B69">
              <w:t>có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thực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hiện</w:t>
            </w:r>
            <w:proofErr w:type="spellEnd"/>
          </w:p>
        </w:tc>
      </w:tr>
      <w:tr w:rsidR="003E40E2" w14:paraId="2ECFBB56" w14:textId="77777777" w:rsidTr="003E40E2">
        <w:tc>
          <w:tcPr>
            <w:tcW w:w="1741" w:type="dxa"/>
          </w:tcPr>
          <w:p w14:paraId="6517EFB6" w14:textId="3BD844F4" w:rsidR="003E40E2" w:rsidRDefault="003E40E2" w:rsidP="003E40E2">
            <w:pPr>
              <w:pStyle w:val="NoIndentBody"/>
              <w:rPr>
                <w:lang w:val="vi-VN"/>
              </w:rPr>
            </w:pPr>
            <w:r w:rsidRPr="00691B69">
              <w:t>13</w:t>
            </w:r>
          </w:p>
        </w:tc>
        <w:tc>
          <w:tcPr>
            <w:tcW w:w="1741" w:type="dxa"/>
          </w:tcPr>
          <w:p w14:paraId="6254102D" w14:textId="336BB665" w:rsidR="003E40E2" w:rsidRPr="005A6250" w:rsidRDefault="003E40E2" w:rsidP="003E40E2">
            <w:pPr>
              <w:pStyle w:val="NoIndentBody"/>
            </w:pPr>
            <w:r w:rsidRPr="00691B69">
              <w:t>26521951.000</w:t>
            </w:r>
          </w:p>
        </w:tc>
        <w:tc>
          <w:tcPr>
            <w:tcW w:w="0" w:type="auto"/>
          </w:tcPr>
          <w:p w14:paraId="4DFD803D" w14:textId="46AA12DC" w:rsidR="003E40E2" w:rsidRPr="003E40E2" w:rsidRDefault="003E40E2" w:rsidP="003E40E2">
            <w:pPr>
              <w:pStyle w:val="NoIndentBody"/>
            </w:pPr>
            <w:r w:rsidRPr="00691B69">
              <w:t>5596.211</w:t>
            </w:r>
          </w:p>
        </w:tc>
        <w:tc>
          <w:tcPr>
            <w:tcW w:w="0" w:type="auto"/>
          </w:tcPr>
          <w:p w14:paraId="112D8199" w14:textId="40BE187A" w:rsidR="003E40E2" w:rsidRPr="003E40E2" w:rsidRDefault="003E40E2" w:rsidP="003E40E2">
            <w:pPr>
              <w:pStyle w:val="NoIndentBody"/>
            </w:pPr>
            <w:r w:rsidRPr="00691B69">
              <w:t>31317576.807</w:t>
            </w:r>
          </w:p>
        </w:tc>
        <w:tc>
          <w:tcPr>
            <w:tcW w:w="0" w:type="auto"/>
          </w:tcPr>
          <w:p w14:paraId="19D19178" w14:textId="696B6E6A" w:rsidR="003E40E2" w:rsidRDefault="003E40E2" w:rsidP="003E40E2">
            <w:pPr>
              <w:pStyle w:val="NoIndentBody"/>
              <w:rPr>
                <w:lang w:val="vi-VN"/>
              </w:rPr>
            </w:pPr>
            <w:proofErr w:type="spellStart"/>
            <w:r>
              <w:t>Không</w:t>
            </w:r>
            <w:proofErr w:type="spellEnd"/>
            <w:r>
              <w:rPr>
                <w:lang w:val="vi-VN"/>
              </w:rPr>
              <w:t xml:space="preserve"> </w:t>
            </w:r>
            <w:r>
              <w:tab/>
            </w:r>
          </w:p>
        </w:tc>
        <w:tc>
          <w:tcPr>
            <w:tcW w:w="1742" w:type="dxa"/>
          </w:tcPr>
          <w:p w14:paraId="17C655A1" w14:textId="74CA33C8" w:rsidR="003E40E2" w:rsidRPr="005A6250" w:rsidRDefault="003E40E2" w:rsidP="003E40E2">
            <w:pPr>
              <w:pStyle w:val="NoIndentBody"/>
            </w:pPr>
            <w:proofErr w:type="spellStart"/>
            <w:r w:rsidRPr="00691B69">
              <w:t>có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thực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hiện</w:t>
            </w:r>
            <w:proofErr w:type="spellEnd"/>
          </w:p>
        </w:tc>
      </w:tr>
      <w:tr w:rsidR="003E40E2" w14:paraId="772AA9BA" w14:textId="77777777" w:rsidTr="003E40E2">
        <w:tc>
          <w:tcPr>
            <w:tcW w:w="1741" w:type="dxa"/>
          </w:tcPr>
          <w:p w14:paraId="21913CED" w14:textId="5F9048DC" w:rsidR="003E40E2" w:rsidRDefault="003E40E2" w:rsidP="003E40E2">
            <w:pPr>
              <w:pStyle w:val="NoIndentBody"/>
              <w:rPr>
                <w:lang w:val="vi-VN"/>
              </w:rPr>
            </w:pPr>
            <w:r w:rsidRPr="00691B69">
              <w:t>14</w:t>
            </w:r>
          </w:p>
        </w:tc>
        <w:tc>
          <w:tcPr>
            <w:tcW w:w="1741" w:type="dxa"/>
          </w:tcPr>
          <w:p w14:paraId="5BDB1A80" w14:textId="10A6B896" w:rsidR="003E40E2" w:rsidRPr="005A6250" w:rsidRDefault="003E40E2" w:rsidP="003E40E2">
            <w:pPr>
              <w:pStyle w:val="NoIndentBody"/>
            </w:pPr>
            <w:r w:rsidRPr="00691B69">
              <w:t>26521951.000</w:t>
            </w:r>
          </w:p>
        </w:tc>
        <w:tc>
          <w:tcPr>
            <w:tcW w:w="0" w:type="auto"/>
          </w:tcPr>
          <w:p w14:paraId="7F94887F" w14:textId="2428C172" w:rsidR="003E40E2" w:rsidRPr="003E40E2" w:rsidRDefault="003E40E2" w:rsidP="003E40E2">
            <w:pPr>
              <w:pStyle w:val="NoIndentBody"/>
            </w:pPr>
            <w:r w:rsidRPr="00691B69">
              <w:t>5167.740</w:t>
            </w:r>
          </w:p>
        </w:tc>
        <w:tc>
          <w:tcPr>
            <w:tcW w:w="0" w:type="auto"/>
          </w:tcPr>
          <w:p w14:paraId="004574D7" w14:textId="5A300D5F" w:rsidR="003E40E2" w:rsidRPr="003E40E2" w:rsidRDefault="003E40E2" w:rsidP="003E40E2">
            <w:pPr>
              <w:pStyle w:val="NoIndentBody"/>
            </w:pPr>
            <w:r w:rsidRPr="00691B69">
              <w:t>26705538.215</w:t>
            </w:r>
          </w:p>
        </w:tc>
        <w:tc>
          <w:tcPr>
            <w:tcW w:w="0" w:type="auto"/>
          </w:tcPr>
          <w:p w14:paraId="03A00399" w14:textId="620FE5CD" w:rsidR="003E40E2" w:rsidRDefault="003E40E2" w:rsidP="003E40E2">
            <w:pPr>
              <w:pStyle w:val="NoIndentBody"/>
              <w:rPr>
                <w:lang w:val="vi-VN"/>
              </w:rPr>
            </w:pPr>
            <w:proofErr w:type="spellStart"/>
            <w:r>
              <w:t>Không</w:t>
            </w:r>
            <w:proofErr w:type="spellEnd"/>
            <w:r>
              <w:rPr>
                <w:lang w:val="vi-VN"/>
              </w:rPr>
              <w:t xml:space="preserve"> </w:t>
            </w:r>
            <w:r>
              <w:tab/>
            </w:r>
          </w:p>
        </w:tc>
        <w:tc>
          <w:tcPr>
            <w:tcW w:w="1742" w:type="dxa"/>
          </w:tcPr>
          <w:p w14:paraId="2CB6AD7F" w14:textId="789F8786" w:rsidR="003E40E2" w:rsidRPr="005A6250" w:rsidRDefault="003E40E2" w:rsidP="003E40E2">
            <w:pPr>
              <w:pStyle w:val="NoIndentBody"/>
            </w:pPr>
            <w:proofErr w:type="spellStart"/>
            <w:r w:rsidRPr="00691B69">
              <w:t>có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thực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hiện</w:t>
            </w:r>
            <w:proofErr w:type="spellEnd"/>
          </w:p>
        </w:tc>
      </w:tr>
      <w:tr w:rsidR="003E40E2" w14:paraId="7444DCC6" w14:textId="77777777" w:rsidTr="003E40E2">
        <w:tc>
          <w:tcPr>
            <w:tcW w:w="1741" w:type="dxa"/>
          </w:tcPr>
          <w:p w14:paraId="4FDEC88F" w14:textId="1544C532" w:rsidR="003E40E2" w:rsidRDefault="003E40E2" w:rsidP="003E40E2">
            <w:pPr>
              <w:pStyle w:val="NoIndentBody"/>
              <w:rPr>
                <w:lang w:val="vi-VN"/>
              </w:rPr>
            </w:pPr>
            <w:r w:rsidRPr="00691B69">
              <w:t>15</w:t>
            </w:r>
          </w:p>
        </w:tc>
        <w:tc>
          <w:tcPr>
            <w:tcW w:w="1741" w:type="dxa"/>
          </w:tcPr>
          <w:p w14:paraId="30C107EB" w14:textId="6844504D" w:rsidR="003E40E2" w:rsidRPr="005A6250" w:rsidRDefault="003E40E2" w:rsidP="003E40E2">
            <w:pPr>
              <w:pStyle w:val="NoIndentBody"/>
            </w:pPr>
            <w:r w:rsidRPr="00691B69">
              <w:t>26521951.000</w:t>
            </w:r>
          </w:p>
        </w:tc>
        <w:tc>
          <w:tcPr>
            <w:tcW w:w="0" w:type="auto"/>
          </w:tcPr>
          <w:p w14:paraId="78598069" w14:textId="1423E269" w:rsidR="003E40E2" w:rsidRPr="003E40E2" w:rsidRDefault="003E40E2" w:rsidP="003E40E2">
            <w:pPr>
              <w:pStyle w:val="NoIndentBody"/>
            </w:pPr>
            <w:r w:rsidRPr="00691B69">
              <w:t>5149.977</w:t>
            </w:r>
          </w:p>
        </w:tc>
        <w:tc>
          <w:tcPr>
            <w:tcW w:w="0" w:type="auto"/>
          </w:tcPr>
          <w:p w14:paraId="1CA02545" w14:textId="1AC275E0" w:rsidR="003E40E2" w:rsidRPr="003E40E2" w:rsidRDefault="003E40E2" w:rsidP="003E40E2">
            <w:pPr>
              <w:pStyle w:val="NoIndentBody"/>
            </w:pPr>
            <w:r w:rsidRPr="00691B69">
              <w:t>26522266.518</w:t>
            </w:r>
          </w:p>
        </w:tc>
        <w:tc>
          <w:tcPr>
            <w:tcW w:w="0" w:type="auto"/>
          </w:tcPr>
          <w:p w14:paraId="46C29BE9" w14:textId="07D6DDB8" w:rsidR="003E40E2" w:rsidRDefault="003E40E2" w:rsidP="003E40E2">
            <w:pPr>
              <w:pStyle w:val="NoIndentBody"/>
              <w:rPr>
                <w:lang w:val="vi-VN"/>
              </w:rPr>
            </w:pPr>
            <w:proofErr w:type="spellStart"/>
            <w:r>
              <w:t>Không</w:t>
            </w:r>
            <w:proofErr w:type="spellEnd"/>
            <w:r>
              <w:rPr>
                <w:lang w:val="vi-VN"/>
              </w:rPr>
              <w:t xml:space="preserve"> </w:t>
            </w:r>
            <w:r>
              <w:tab/>
            </w:r>
          </w:p>
        </w:tc>
        <w:tc>
          <w:tcPr>
            <w:tcW w:w="1742" w:type="dxa"/>
          </w:tcPr>
          <w:p w14:paraId="32E41D4D" w14:textId="165EAF55" w:rsidR="003E40E2" w:rsidRPr="005A6250" w:rsidRDefault="003E40E2" w:rsidP="003E40E2">
            <w:pPr>
              <w:pStyle w:val="NoIndentBody"/>
            </w:pPr>
            <w:proofErr w:type="spellStart"/>
            <w:r w:rsidRPr="00691B69">
              <w:t>có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thực</w:t>
            </w:r>
            <w:proofErr w:type="spellEnd"/>
            <w:r w:rsidRPr="00691B69">
              <w:t xml:space="preserve"> </w:t>
            </w:r>
            <w:proofErr w:type="spellStart"/>
            <w:r w:rsidRPr="00691B69">
              <w:t>hiện</w:t>
            </w:r>
            <w:proofErr w:type="spellEnd"/>
          </w:p>
        </w:tc>
      </w:tr>
      <w:tr w:rsidR="003E40E2" w14:paraId="457699AF" w14:textId="77777777" w:rsidTr="003E40E2">
        <w:tc>
          <w:tcPr>
            <w:tcW w:w="1741" w:type="dxa"/>
          </w:tcPr>
          <w:p w14:paraId="2107AFFD" w14:textId="32CF54C8" w:rsidR="003E40E2" w:rsidRDefault="003E40E2" w:rsidP="003E40E2">
            <w:pPr>
              <w:pStyle w:val="NoIndentBody"/>
              <w:rPr>
                <w:lang w:val="vi-VN"/>
              </w:rPr>
            </w:pPr>
            <w:r w:rsidRPr="00676970">
              <w:t>16</w:t>
            </w:r>
          </w:p>
        </w:tc>
        <w:tc>
          <w:tcPr>
            <w:tcW w:w="1741" w:type="dxa"/>
          </w:tcPr>
          <w:p w14:paraId="3EF746CA" w14:textId="76119E88" w:rsidR="003E40E2" w:rsidRPr="005A6250" w:rsidRDefault="003E40E2" w:rsidP="003E40E2">
            <w:pPr>
              <w:pStyle w:val="NoIndentBody"/>
            </w:pPr>
            <w:r w:rsidRPr="00676970">
              <w:t>26521951.000</w:t>
            </w:r>
          </w:p>
        </w:tc>
        <w:tc>
          <w:tcPr>
            <w:tcW w:w="0" w:type="auto"/>
          </w:tcPr>
          <w:p w14:paraId="2F6390F8" w14:textId="7FB2D99C" w:rsidR="003E40E2" w:rsidRPr="003E40E2" w:rsidRDefault="003E40E2" w:rsidP="003E40E2">
            <w:pPr>
              <w:pStyle w:val="NoIndentBody"/>
            </w:pPr>
            <w:r w:rsidRPr="00676970">
              <w:t>5149.9467</w:t>
            </w:r>
          </w:p>
        </w:tc>
        <w:tc>
          <w:tcPr>
            <w:tcW w:w="0" w:type="auto"/>
          </w:tcPr>
          <w:p w14:paraId="19BD4EEA" w14:textId="6DFEEA87" w:rsidR="003E40E2" w:rsidRPr="003E40E2" w:rsidRDefault="003E40E2" w:rsidP="003E40E2">
            <w:pPr>
              <w:pStyle w:val="NoIndentBody"/>
              <w:rPr>
                <w:lang w:val="vi-VN"/>
              </w:rPr>
            </w:pPr>
            <w:r w:rsidRPr="00676970">
              <w:t>26521951.01</w:t>
            </w:r>
            <w:r>
              <w:rPr>
                <w:lang w:val="vi-VN"/>
              </w:rPr>
              <w:t>0</w:t>
            </w:r>
          </w:p>
        </w:tc>
        <w:tc>
          <w:tcPr>
            <w:tcW w:w="0" w:type="auto"/>
          </w:tcPr>
          <w:p w14:paraId="0E89322A" w14:textId="49C19DDF" w:rsidR="003E40E2" w:rsidRPr="003E40E2" w:rsidRDefault="003E40E2" w:rsidP="003E40E2">
            <w:pPr>
              <w:pStyle w:val="NoIndentBody"/>
              <w:rPr>
                <w:lang w:val="vi-VN"/>
              </w:rPr>
            </w:pPr>
            <w:r>
              <w:rPr>
                <w:lang w:val="vi-VN"/>
              </w:rPr>
              <w:t>Bằng</w:t>
            </w:r>
          </w:p>
        </w:tc>
        <w:tc>
          <w:tcPr>
            <w:tcW w:w="1742" w:type="dxa"/>
          </w:tcPr>
          <w:p w14:paraId="40562FDA" w14:textId="1C8B6191" w:rsidR="003E40E2" w:rsidRPr="003E40E2" w:rsidRDefault="003E40E2" w:rsidP="003E40E2">
            <w:pPr>
              <w:pStyle w:val="NoIndentBody"/>
              <w:rPr>
                <w:lang w:val="vi-VN"/>
              </w:rPr>
            </w:pPr>
            <w:r>
              <w:rPr>
                <w:lang w:val="vi-VN"/>
              </w:rPr>
              <w:t>Không -&gt; kết luận</w:t>
            </w:r>
          </w:p>
        </w:tc>
      </w:tr>
    </w:tbl>
    <w:p w14:paraId="4033AD0E" w14:textId="77777777" w:rsidR="00EE78B6" w:rsidRDefault="00EE78B6" w:rsidP="00EE78B6">
      <w:pPr>
        <w:pStyle w:val="NoIndentBody"/>
        <w:rPr>
          <w:lang w:val="vi-VN"/>
        </w:rPr>
      </w:pPr>
    </w:p>
    <w:p w14:paraId="7A294633" w14:textId="77777777" w:rsidR="009C3AC5" w:rsidRDefault="009C3AC5" w:rsidP="00EE78B6">
      <w:pPr>
        <w:pStyle w:val="NoIndentBody"/>
        <w:rPr>
          <w:lang w:val="vi-VN"/>
        </w:rPr>
      </w:pPr>
    </w:p>
    <w:p w14:paraId="64E10E9D" w14:textId="177CCE72" w:rsidR="009C3AC5" w:rsidRPr="003E40E2" w:rsidRDefault="009C3AC5" w:rsidP="009C065C">
      <w:pPr>
        <w:pStyle w:val="NoIndentBody"/>
        <w:numPr>
          <w:ilvl w:val="0"/>
          <w:numId w:val="10"/>
        </w:numPr>
        <w:rPr>
          <w:lang w:val="vi-VN"/>
        </w:rPr>
      </w:pPr>
      <w:r w:rsidRPr="003E40E2">
        <w:rPr>
          <w:lang w:val="vi-VN"/>
        </w:rPr>
        <w:t xml:space="preserve">Kết luận: </w:t>
      </w:r>
      <w:r w:rsidR="003E40E2" w:rsidRPr="00676970">
        <w:t>5149.9467</w:t>
      </w:r>
    </w:p>
    <w:p w14:paraId="2DC02941" w14:textId="2A08B632" w:rsidR="009C3AC5" w:rsidRPr="00EE78B6" w:rsidRDefault="009C3AC5" w:rsidP="009C3AC5">
      <w:pPr>
        <w:pStyle w:val="NoIndentBody"/>
        <w:rPr>
          <w:lang w:val="vi-VN"/>
        </w:rPr>
      </w:pPr>
    </w:p>
    <w:sectPr w:rsidR="009C3AC5" w:rsidRPr="00EE78B6" w:rsidSect="00AF3C1A">
      <w:headerReference w:type="default" r:id="rId8"/>
      <w:footerReference w:type="even" r:id="rId9"/>
      <w:footerReference w:type="default" r:id="rId10"/>
      <w:type w:val="continuous"/>
      <w:pgSz w:w="11900" w:h="16840" w:code="9"/>
      <w:pgMar w:top="720" w:right="720" w:bottom="1124" w:left="720" w:header="709" w:footer="5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C3B9CA" w14:textId="77777777" w:rsidR="00404F95" w:rsidRDefault="00404F95">
      <w:r>
        <w:separator/>
      </w:r>
    </w:p>
  </w:endnote>
  <w:endnote w:type="continuationSeparator" w:id="0">
    <w:p w14:paraId="678D038E" w14:textId="77777777" w:rsidR="00404F95" w:rsidRDefault="00404F95">
      <w:r>
        <w:continuationSeparator/>
      </w:r>
    </w:p>
  </w:endnote>
  <w:endnote w:type="continuationNotice" w:id="1">
    <w:p w14:paraId="2E883190" w14:textId="77777777" w:rsidR="00404F95" w:rsidRDefault="00404F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yriad Pro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yriad Pro Light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CEAD2D" w14:textId="77777777" w:rsidR="006D7FD3" w:rsidRDefault="006D7FD3" w:rsidP="00BF403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ED680FF" w14:textId="77777777" w:rsidR="006D7FD3" w:rsidRDefault="006D7FD3" w:rsidP="0032131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73240147"/>
      <w:docPartObj>
        <w:docPartGallery w:val="Page Numbers (Bottom of Page)"/>
        <w:docPartUnique/>
      </w:docPartObj>
    </w:sdtPr>
    <w:sdtContent>
      <w:p w14:paraId="649D227D" w14:textId="77777777" w:rsidR="006D7FD3" w:rsidRDefault="006D7FD3" w:rsidP="002033A6">
        <w:pPr>
          <w:pStyle w:val="Footer"/>
          <w:framePr w:wrap="notBeside" w:vAnchor="text" w:hAnchor="page" w:xAlign="center" w:y="-345"/>
          <w:rPr>
            <w:rStyle w:val="PageNumber"/>
          </w:rPr>
        </w:pPr>
        <w:r>
          <w:rPr>
            <w:rStyle w:val="PageNumber"/>
          </w:rPr>
          <w:t xml:space="preserve">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B410C51" w14:textId="77777777" w:rsidR="006D7FD3" w:rsidRPr="002033A6" w:rsidRDefault="006D7FD3" w:rsidP="002033A6">
    <w:pPr>
      <w:pStyle w:val="Footer"/>
      <w:framePr w:h="643" w:hRule="exact" w:wrap="auto" w:vAnchor="page" w:hAnchor="page" w:x="789" w:y="15627"/>
      <w:ind w:right="360"/>
      <w:rPr>
        <w:lang w:val="vi-VN"/>
      </w:rPr>
    </w:pPr>
    <w:r w:rsidRPr="000E422E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54" behindDoc="0" locked="0" layoutInCell="1" allowOverlap="1" wp14:anchorId="45AD5032" wp14:editId="5D859D2C">
              <wp:simplePos x="0" y="0"/>
              <wp:positionH relativeFrom="column">
                <wp:posOffset>500380</wp:posOffset>
              </wp:positionH>
              <wp:positionV relativeFrom="paragraph">
                <wp:posOffset>9922510</wp:posOffset>
              </wp:positionV>
              <wp:extent cx="2571750" cy="0"/>
              <wp:effectExtent l="0" t="0" r="6350" b="12700"/>
              <wp:wrapNone/>
              <wp:docPr id="1073741897" name="Straight Connector 10737418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71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00100F3" id="Straight Connector 1073741897" o:spid="_x0000_s1026" style="position:absolute;z-index:2516582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.4pt,781.3pt" to="241.9pt,781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" strokecolor="black [3200]" strokeweight=".5pt">
              <v:stroke joinstyle="miter"/>
            </v:line>
          </w:pict>
        </mc:Fallback>
      </mc:AlternateContent>
    </w:r>
    <w:r w:rsidRPr="000E422E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53" behindDoc="0" locked="0" layoutInCell="1" allowOverlap="1" wp14:anchorId="5042D8EC" wp14:editId="2F88B2A6">
              <wp:simplePos x="0" y="0"/>
              <wp:positionH relativeFrom="column">
                <wp:posOffset>500380</wp:posOffset>
              </wp:positionH>
              <wp:positionV relativeFrom="paragraph">
                <wp:posOffset>9922510</wp:posOffset>
              </wp:positionV>
              <wp:extent cx="2571750" cy="0"/>
              <wp:effectExtent l="0" t="0" r="6350" b="12700"/>
              <wp:wrapNone/>
              <wp:docPr id="1073741898" name="Straight Connector 10737418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71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A5007D3" id="Straight Connector 1073741898" o:spid="_x0000_s1026" style="position:absolute;z-index:2516582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.4pt,781.3pt" to="241.9pt,781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&#13;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52" behindDoc="0" locked="0" layoutInCell="1" allowOverlap="1" wp14:anchorId="2A3A46C6" wp14:editId="18B9E3D0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05840" cy="1005840"/>
              <wp:effectExtent l="0" t="0" r="0" b="0"/>
              <wp:wrapNone/>
              <wp:docPr id="1073741899" name="Group 10737418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5840" cy="1005840"/>
                        <a:chOff x="0" y="0"/>
                        <a:chExt cx="1005840" cy="1005840"/>
                      </a:xfrm>
                    </wpg:grpSpPr>
                    <wps:wsp>
                      <wps:cNvPr id="1073741900" name="Rectangle 1073741900"/>
                      <wps:cNvSpPr/>
                      <wps:spPr>
                        <a:xfrm>
                          <a:off x="0" y="0"/>
                          <a:ext cx="100584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3741901" name="Freeform 5"/>
                      <wps:cNvSpPr>
                        <a:spLocks/>
                      </wps:cNvSpPr>
                      <wps:spPr bwMode="auto">
                        <a:xfrm>
                          <a:off x="104775" y="104775"/>
                          <a:ext cx="787400" cy="787400"/>
                        </a:xfrm>
                        <a:custGeom>
                          <a:avLst/>
                          <a:gdLst>
                            <a:gd name="T0" fmla="*/ 240 w 240"/>
                            <a:gd name="T1" fmla="*/ 120 h 240"/>
                            <a:gd name="T2" fmla="*/ 230 w 240"/>
                            <a:gd name="T3" fmla="*/ 142 h 240"/>
                            <a:gd name="T4" fmla="*/ 230 w 240"/>
                            <a:gd name="T5" fmla="*/ 166 h 240"/>
                            <a:gd name="T6" fmla="*/ 214 w 240"/>
                            <a:gd name="T7" fmla="*/ 183 h 240"/>
                            <a:gd name="T8" fmla="*/ 204 w 240"/>
                            <a:gd name="T9" fmla="*/ 205 h 240"/>
                            <a:gd name="T10" fmla="*/ 182 w 240"/>
                            <a:gd name="T11" fmla="*/ 214 h 240"/>
                            <a:gd name="T12" fmla="*/ 165 w 240"/>
                            <a:gd name="T13" fmla="*/ 231 h 240"/>
                            <a:gd name="T14" fmla="*/ 142 w 240"/>
                            <a:gd name="T15" fmla="*/ 231 h 240"/>
                            <a:gd name="T16" fmla="*/ 120 w 240"/>
                            <a:gd name="T17" fmla="*/ 240 h 240"/>
                            <a:gd name="T18" fmla="*/ 97 w 240"/>
                            <a:gd name="T19" fmla="*/ 231 h 240"/>
                            <a:gd name="T20" fmla="*/ 74 w 240"/>
                            <a:gd name="T21" fmla="*/ 231 h 240"/>
                            <a:gd name="T22" fmla="*/ 57 w 240"/>
                            <a:gd name="T23" fmla="*/ 214 h 240"/>
                            <a:gd name="T24" fmla="*/ 35 w 240"/>
                            <a:gd name="T25" fmla="*/ 205 h 240"/>
                            <a:gd name="T26" fmla="*/ 26 w 240"/>
                            <a:gd name="T27" fmla="*/ 183 h 240"/>
                            <a:gd name="T28" fmla="*/ 9 w 240"/>
                            <a:gd name="T29" fmla="*/ 166 h 240"/>
                            <a:gd name="T30" fmla="*/ 9 w 240"/>
                            <a:gd name="T31" fmla="*/ 142 h 240"/>
                            <a:gd name="T32" fmla="*/ 0 w 240"/>
                            <a:gd name="T33" fmla="*/ 120 h 240"/>
                            <a:gd name="T34" fmla="*/ 9 w 240"/>
                            <a:gd name="T35" fmla="*/ 98 h 240"/>
                            <a:gd name="T36" fmla="*/ 9 w 240"/>
                            <a:gd name="T37" fmla="*/ 74 h 240"/>
                            <a:gd name="T38" fmla="*/ 26 w 240"/>
                            <a:gd name="T39" fmla="*/ 57 h 240"/>
                            <a:gd name="T40" fmla="*/ 35 w 240"/>
                            <a:gd name="T41" fmla="*/ 35 h 240"/>
                            <a:gd name="T42" fmla="*/ 57 w 240"/>
                            <a:gd name="T43" fmla="*/ 26 h 240"/>
                            <a:gd name="T44" fmla="*/ 74 w 240"/>
                            <a:gd name="T45" fmla="*/ 9 h 240"/>
                            <a:gd name="T46" fmla="*/ 97 w 240"/>
                            <a:gd name="T47" fmla="*/ 9 h 240"/>
                            <a:gd name="T48" fmla="*/ 120 w 240"/>
                            <a:gd name="T49" fmla="*/ 0 h 240"/>
                            <a:gd name="T50" fmla="*/ 142 w 240"/>
                            <a:gd name="T51" fmla="*/ 9 h 240"/>
                            <a:gd name="T52" fmla="*/ 165 w 240"/>
                            <a:gd name="T53" fmla="*/ 9 h 240"/>
                            <a:gd name="T54" fmla="*/ 182 w 240"/>
                            <a:gd name="T55" fmla="*/ 26 h 240"/>
                            <a:gd name="T56" fmla="*/ 204 w 240"/>
                            <a:gd name="T57" fmla="*/ 35 h 240"/>
                            <a:gd name="T58" fmla="*/ 214 w 240"/>
                            <a:gd name="T59" fmla="*/ 57 h 240"/>
                            <a:gd name="T60" fmla="*/ 230 w 240"/>
                            <a:gd name="T61" fmla="*/ 74 h 240"/>
                            <a:gd name="T62" fmla="*/ 230 w 240"/>
                            <a:gd name="T63" fmla="*/ 98 h 240"/>
                            <a:gd name="T64" fmla="*/ 240 w 240"/>
                            <a:gd name="T65" fmla="*/ 12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240" h="240">
                              <a:moveTo>
                                <a:pt x="240" y="120"/>
                              </a:moveTo>
                              <a:cubicBezTo>
                                <a:pt x="240" y="128"/>
                                <a:pt x="232" y="135"/>
                                <a:pt x="230" y="142"/>
                              </a:cubicBezTo>
                              <a:cubicBezTo>
                                <a:pt x="229" y="150"/>
                                <a:pt x="233" y="159"/>
                                <a:pt x="230" y="166"/>
                              </a:cubicBezTo>
                              <a:cubicBezTo>
                                <a:pt x="227" y="173"/>
                                <a:pt x="218" y="176"/>
                                <a:pt x="214" y="183"/>
                              </a:cubicBezTo>
                              <a:cubicBezTo>
                                <a:pt x="209" y="189"/>
                                <a:pt x="210" y="199"/>
                                <a:pt x="204" y="205"/>
                              </a:cubicBezTo>
                              <a:cubicBezTo>
                                <a:pt x="199" y="210"/>
                                <a:pt x="189" y="210"/>
                                <a:pt x="182" y="214"/>
                              </a:cubicBezTo>
                              <a:cubicBezTo>
                                <a:pt x="176" y="218"/>
                                <a:pt x="173" y="228"/>
                                <a:pt x="165" y="231"/>
                              </a:cubicBezTo>
                              <a:cubicBezTo>
                                <a:pt x="159" y="234"/>
                                <a:pt x="149" y="229"/>
                                <a:pt x="142" y="231"/>
                              </a:cubicBezTo>
                              <a:cubicBezTo>
                                <a:pt x="134" y="232"/>
                                <a:pt x="127" y="240"/>
                                <a:pt x="120" y="240"/>
                              </a:cubicBezTo>
                              <a:cubicBezTo>
                                <a:pt x="112" y="240"/>
                                <a:pt x="105" y="232"/>
                                <a:pt x="97" y="231"/>
                              </a:cubicBezTo>
                              <a:cubicBezTo>
                                <a:pt x="90" y="229"/>
                                <a:pt x="81" y="234"/>
                                <a:pt x="74" y="231"/>
                              </a:cubicBezTo>
                              <a:cubicBezTo>
                                <a:pt x="67" y="228"/>
                                <a:pt x="63" y="218"/>
                                <a:pt x="57" y="214"/>
                              </a:cubicBezTo>
                              <a:cubicBezTo>
                                <a:pt x="50" y="210"/>
                                <a:pt x="40" y="210"/>
                                <a:pt x="35" y="205"/>
                              </a:cubicBezTo>
                              <a:cubicBezTo>
                                <a:pt x="29" y="199"/>
                                <a:pt x="30" y="189"/>
                                <a:pt x="26" y="183"/>
                              </a:cubicBezTo>
                              <a:cubicBezTo>
                                <a:pt x="21" y="176"/>
                                <a:pt x="12" y="173"/>
                                <a:pt x="9" y="166"/>
                              </a:cubicBezTo>
                              <a:cubicBezTo>
                                <a:pt x="6" y="159"/>
                                <a:pt x="10" y="150"/>
                                <a:pt x="9" y="142"/>
                              </a:cubicBezTo>
                              <a:cubicBezTo>
                                <a:pt x="7" y="135"/>
                                <a:pt x="0" y="128"/>
                                <a:pt x="0" y="120"/>
                              </a:cubicBezTo>
                              <a:cubicBezTo>
                                <a:pt x="0" y="112"/>
                                <a:pt x="7" y="105"/>
                                <a:pt x="9" y="98"/>
                              </a:cubicBezTo>
                              <a:cubicBezTo>
                                <a:pt x="10" y="90"/>
                                <a:pt x="6" y="81"/>
                                <a:pt x="9" y="74"/>
                              </a:cubicBezTo>
                              <a:cubicBezTo>
                                <a:pt x="12" y="67"/>
                                <a:pt x="21" y="64"/>
                                <a:pt x="26" y="57"/>
                              </a:cubicBezTo>
                              <a:cubicBezTo>
                                <a:pt x="30" y="51"/>
                                <a:pt x="29" y="41"/>
                                <a:pt x="35" y="35"/>
                              </a:cubicBezTo>
                              <a:cubicBezTo>
                                <a:pt x="40" y="30"/>
                                <a:pt x="50" y="30"/>
                                <a:pt x="57" y="26"/>
                              </a:cubicBezTo>
                              <a:cubicBezTo>
                                <a:pt x="63" y="22"/>
                                <a:pt x="67" y="12"/>
                                <a:pt x="74" y="9"/>
                              </a:cubicBezTo>
                              <a:cubicBezTo>
                                <a:pt x="81" y="6"/>
                                <a:pt x="90" y="11"/>
                                <a:pt x="97" y="9"/>
                              </a:cubicBezTo>
                              <a:cubicBezTo>
                                <a:pt x="105" y="8"/>
                                <a:pt x="112" y="0"/>
                                <a:pt x="120" y="0"/>
                              </a:cubicBezTo>
                              <a:cubicBezTo>
                                <a:pt x="127" y="0"/>
                                <a:pt x="134" y="8"/>
                                <a:pt x="142" y="9"/>
                              </a:cubicBezTo>
                              <a:cubicBezTo>
                                <a:pt x="149" y="11"/>
                                <a:pt x="159" y="6"/>
                                <a:pt x="165" y="9"/>
                              </a:cubicBezTo>
                              <a:cubicBezTo>
                                <a:pt x="173" y="12"/>
                                <a:pt x="176" y="22"/>
                                <a:pt x="182" y="26"/>
                              </a:cubicBezTo>
                              <a:cubicBezTo>
                                <a:pt x="189" y="30"/>
                                <a:pt x="199" y="30"/>
                                <a:pt x="204" y="35"/>
                              </a:cubicBezTo>
                              <a:cubicBezTo>
                                <a:pt x="210" y="41"/>
                                <a:pt x="209" y="51"/>
                                <a:pt x="214" y="57"/>
                              </a:cubicBezTo>
                              <a:cubicBezTo>
                                <a:pt x="218" y="64"/>
                                <a:pt x="227" y="67"/>
                                <a:pt x="230" y="74"/>
                              </a:cubicBezTo>
                              <a:cubicBezTo>
                                <a:pt x="233" y="81"/>
                                <a:pt x="229" y="90"/>
                                <a:pt x="230" y="98"/>
                              </a:cubicBezTo>
                              <a:cubicBezTo>
                                <a:pt x="232" y="105"/>
                                <a:pt x="240" y="112"/>
                                <a:pt x="240" y="1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A9DAF4" w14:textId="77777777" w:rsidR="006D7FD3" w:rsidRDefault="006D7FD3" w:rsidP="007247C8">
                            <w:pPr>
                              <w:pStyle w:val="NoSpacing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A3A46C6" id="Group 1073741899" o:spid="_x0000_s1026" style="position:absolute;margin-left:0;margin-top:0;width:79.2pt;height:79.2pt;z-index:251658252;mso-position-horizontal:center;mso-position-horizontal-relative:page;mso-position-vertical:bottom;mso-position-vertical-relative:page" coordsize="10058,100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">
              <v:rect id="Rectangle 1073741900" o:spid="_x0000_s1027" style="position:absolute;width:10058;height:100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" filled="f" stroked="f" strokeweight="1pt"/>
              <v:shape id="Freeform 5" o:spid="_x0000_s1028" style="position:absolute;left:1047;top:1047;width:7874;height:7874;visibility:visible;mso-wrap-style:square;v-text-anchor:middle" coordsize="240,24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" adj="-11796480,,5400" path="m240,120v,8,-8,15,-10,22c229,150,233,159,230,166v-3,7,-12,10,-16,17c209,189,210,199,204,205v-5,5,-15,5,-22,9c176,218,173,228,165,231v-6,3,-16,-2,-23,c134,232,127,240,120,240v-8,,-15,-8,-23,-9c90,229,81,234,74,231,67,228,63,218,57,214v-7,-4,-17,-4,-22,-9c29,199,30,189,26,183,21,176,12,173,9,166v-3,-7,1,-16,,-24c7,135,,128,,120,,112,7,105,9,98,10,90,6,81,9,74,12,67,21,64,26,57v4,-6,3,-16,9,-22c40,30,50,30,57,26,63,22,67,12,74,9v7,-3,16,2,23,c105,8,112,,120,v7,,14,8,22,9c149,11,159,6,165,9v8,3,11,13,17,17c189,30,199,30,204,35v6,6,5,16,10,22c218,64,227,67,230,74v3,7,-1,16,,24c232,105,240,112,240,120xe" fillcolor="#4472c4 [3204]" stroked="f">
                <v:stroke joinstyle="miter"/>
                <v:formulas/>
                <v:path arrowok="t" o:connecttype="custom" o:connectlocs="787400,393700;754592,465878;754592,544618;702098,600393;669290,672571;597112,702098;541338,757873;465878,757873;393700,787400;318241,757873;242782,757873;187008,702098;114829,672571;85302,600393;29528,544618;29528,465878;0,393700;29528,321522;29528,242782;85302,187008;114829,114829;187008,85302;242782,29528;318241,29528;393700,0;465878,29528;541338,29528;597112,85302;669290,114829;702098,187008;754592,242782;754592,321522;787400,393700" o:connectangles="0,0,0,0,0,0,0,0,0,0,0,0,0,0,0,0,0,0,0,0,0,0,0,0,0,0,0,0,0,0,0,0,0" textboxrect="0,0,240,240"/>
                <v:textbox>
                  <w:txbxContent>
                    <w:p w14:paraId="40A9DAF4" w14:textId="77777777" w:rsidR="006D7FD3" w:rsidRDefault="006D7FD3" w:rsidP="007247C8">
                      <w:pPr>
                        <w:pStyle w:val="NoSpacing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3CF894" w14:textId="77777777" w:rsidR="00404F95" w:rsidRDefault="00404F95">
      <w:r>
        <w:separator/>
      </w:r>
    </w:p>
  </w:footnote>
  <w:footnote w:type="continuationSeparator" w:id="0">
    <w:p w14:paraId="106B28A6" w14:textId="77777777" w:rsidR="00404F95" w:rsidRDefault="00404F95">
      <w:r>
        <w:continuationSeparator/>
      </w:r>
    </w:p>
  </w:footnote>
  <w:footnote w:type="continuationNotice" w:id="1">
    <w:p w14:paraId="62B84B90" w14:textId="77777777" w:rsidR="00404F95" w:rsidRDefault="00404F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B4BF95" w14:textId="77777777" w:rsidR="006859BC" w:rsidRDefault="006D7FD3" w:rsidP="00A31963">
    <w:pPr>
      <w:pStyle w:val="Header"/>
      <w:tabs>
        <w:tab w:val="left" w:pos="2977"/>
      </w:tabs>
      <w:jc w:val="center"/>
      <w:rPr>
        <w:b/>
        <w:sz w:val="20"/>
        <w:szCs w:val="20"/>
        <w:lang w:val="vi-VN"/>
      </w:rPr>
    </w:pPr>
    <w:r w:rsidRPr="000E422E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51" behindDoc="0" locked="0" layoutInCell="1" allowOverlap="1" wp14:anchorId="151B0C2F" wp14:editId="0A18BF39">
              <wp:simplePos x="0" y="0"/>
              <wp:positionH relativeFrom="column">
                <wp:posOffset>4191346</wp:posOffset>
              </wp:positionH>
              <wp:positionV relativeFrom="paragraph">
                <wp:posOffset>73660</wp:posOffset>
              </wp:positionV>
              <wp:extent cx="2513330" cy="0"/>
              <wp:effectExtent l="0" t="0" r="13970" b="12700"/>
              <wp:wrapNone/>
              <wp:docPr id="1073741893" name="Straight Connector 10737418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251333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EC3D53" id="Straight Connector 1073741893" o:spid="_x0000_s1026" style="position:absolute;flip:y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05pt,5.8pt" to="527.95pt,5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" strokecolor="black [3200]" strokeweight=".5pt">
              <v:stroke joinstyle="miter"/>
            </v:line>
          </w:pict>
        </mc:Fallback>
      </mc:AlternateContent>
    </w:r>
    <w:r w:rsidRPr="000E422E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6043A63E" wp14:editId="1E4D86AC">
              <wp:simplePos x="0" y="0"/>
              <wp:positionH relativeFrom="column">
                <wp:posOffset>-36576</wp:posOffset>
              </wp:positionH>
              <wp:positionV relativeFrom="paragraph">
                <wp:posOffset>67945</wp:posOffset>
              </wp:positionV>
              <wp:extent cx="2511552" cy="0"/>
              <wp:effectExtent l="0" t="0" r="15875" b="12700"/>
              <wp:wrapNone/>
              <wp:docPr id="1073741894" name="Straight Connector 10737418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251155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337834" id="Straight Connector 1073741894" o:spid="_x0000_s1026" style="position:absolute;flip:y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9pt,5.35pt" to="194.85pt,5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" strokecolor="black [3200]" strokeweight=".5pt">
              <v:stroke joinstyle="miter"/>
            </v:line>
          </w:pict>
        </mc:Fallback>
      </mc:AlternateContent>
    </w:r>
    <w:r w:rsidRPr="000E422E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55" behindDoc="0" locked="0" layoutInCell="1" allowOverlap="1" wp14:anchorId="1F342869" wp14:editId="2EFF1944">
              <wp:simplePos x="0" y="0"/>
              <wp:positionH relativeFrom="column">
                <wp:posOffset>3867573</wp:posOffset>
              </wp:positionH>
              <wp:positionV relativeFrom="paragraph">
                <wp:posOffset>9608185</wp:posOffset>
              </wp:positionV>
              <wp:extent cx="2691977" cy="0"/>
              <wp:effectExtent l="0" t="0" r="13335" b="12700"/>
              <wp:wrapNone/>
              <wp:docPr id="1073741895" name="Straight Connector 10737418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69197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E133C63" id="Straight Connector 1073741895" o:spid="_x0000_s1026" style="position:absolute;z-index:25165825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4.55pt,756.55pt" to="516.5pt,75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" strokecolor="black [3200]" strokeweight=".5pt">
              <v:stroke joinstyle="miter"/>
            </v:line>
          </w:pict>
        </mc:Fallback>
      </mc:AlternateContent>
    </w:r>
    <w:r w:rsidRPr="000E422E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0B79065F" wp14:editId="3CF6149F">
              <wp:simplePos x="0" y="0"/>
              <wp:positionH relativeFrom="column">
                <wp:posOffset>142875</wp:posOffset>
              </wp:positionH>
              <wp:positionV relativeFrom="paragraph">
                <wp:posOffset>9615329</wp:posOffset>
              </wp:positionV>
              <wp:extent cx="2478881" cy="0"/>
              <wp:effectExtent l="0" t="0" r="10795" b="12700"/>
              <wp:wrapNone/>
              <wp:docPr id="1073741896" name="Straight Connector 10737418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78881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AC584AC" id="Straight Connector 1073741896" o:spid="_x0000_s1026" style="position:absolute;z-index:25165825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25pt,757.1pt" to="206.45pt,75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" strokecolor="black [3200]" strokeweight=".5pt">
              <v:stroke joinstyle="miter"/>
            </v:line>
          </w:pict>
        </mc:Fallback>
      </mc:AlternateContent>
    </w:r>
    <w:r w:rsidR="002033A6">
      <w:rPr>
        <w:b/>
        <w:sz w:val="20"/>
        <w:szCs w:val="20"/>
        <w:lang w:val="vi-VN"/>
      </w:rPr>
      <w:t>UNIVERSITY of IT</w:t>
    </w:r>
  </w:p>
  <w:p w14:paraId="76267F6F" w14:textId="77777777" w:rsidR="002033A6" w:rsidRPr="002033A6" w:rsidRDefault="002033A6" w:rsidP="00A31963">
    <w:pPr>
      <w:pStyle w:val="Header"/>
      <w:tabs>
        <w:tab w:val="left" w:pos="2977"/>
      </w:tabs>
      <w:jc w:val="center"/>
      <w:rPr>
        <w:b/>
        <w:sz w:val="20"/>
        <w:szCs w:val="20"/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2786B2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CD5326"/>
    <w:multiLevelType w:val="hybridMultilevel"/>
    <w:tmpl w:val="33BAD0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E40DA"/>
    <w:multiLevelType w:val="hybridMultilevel"/>
    <w:tmpl w:val="720473B2"/>
    <w:lvl w:ilvl="0" w:tplc="028E6014">
      <w:start w:val="4"/>
      <w:numFmt w:val="bullet"/>
      <w:lvlText w:val="-"/>
      <w:lvlJc w:val="left"/>
      <w:pPr>
        <w:ind w:left="720" w:hanging="360"/>
      </w:pPr>
      <w:rPr>
        <w:rFonts w:ascii="Myriad Pro" w:eastAsia="MS Mincho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9757C"/>
    <w:multiLevelType w:val="hybridMultilevel"/>
    <w:tmpl w:val="CF08EF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143C4D"/>
    <w:multiLevelType w:val="hybridMultilevel"/>
    <w:tmpl w:val="08D08890"/>
    <w:lvl w:ilvl="0" w:tplc="9D80D766">
      <w:start w:val="4"/>
      <w:numFmt w:val="bullet"/>
      <w:lvlText w:val="-"/>
      <w:lvlJc w:val="left"/>
      <w:pPr>
        <w:ind w:left="720" w:hanging="360"/>
      </w:pPr>
      <w:rPr>
        <w:rFonts w:ascii="Myriad Pro" w:eastAsia="MS Mincho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A3488"/>
    <w:multiLevelType w:val="hybridMultilevel"/>
    <w:tmpl w:val="661A889C"/>
    <w:lvl w:ilvl="0" w:tplc="D0E0B1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747660"/>
    <w:multiLevelType w:val="hybridMultilevel"/>
    <w:tmpl w:val="43B02B10"/>
    <w:lvl w:ilvl="0" w:tplc="966C25DE">
      <w:start w:val="1"/>
      <w:numFmt w:val="decimal"/>
      <w:lvlText w:val="%1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F839CA"/>
    <w:multiLevelType w:val="hybridMultilevel"/>
    <w:tmpl w:val="F2380FC8"/>
    <w:lvl w:ilvl="0" w:tplc="FECC64E4">
      <w:start w:val="3"/>
      <w:numFmt w:val="bullet"/>
      <w:lvlText w:val="-"/>
      <w:lvlJc w:val="left"/>
      <w:pPr>
        <w:ind w:left="785" w:hanging="360"/>
      </w:pPr>
      <w:rPr>
        <w:rFonts w:ascii="Myriad Pro" w:eastAsia="MS Mincho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749D73DF"/>
    <w:multiLevelType w:val="hybridMultilevel"/>
    <w:tmpl w:val="5E7AFDEC"/>
    <w:lvl w:ilvl="0" w:tplc="AF281678">
      <w:start w:val="1951"/>
      <w:numFmt w:val="bullet"/>
      <w:lvlText w:val=""/>
      <w:lvlJc w:val="left"/>
      <w:pPr>
        <w:ind w:left="720" w:hanging="360"/>
      </w:pPr>
      <w:rPr>
        <w:rFonts w:ascii="Wingdings" w:eastAsia="MS Mincho" w:hAnsi="Wingdings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346131">
    <w:abstractNumId w:val="0"/>
  </w:num>
  <w:num w:numId="2" w16cid:durableId="1344285592">
    <w:abstractNumId w:val="0"/>
  </w:num>
  <w:num w:numId="3" w16cid:durableId="1195998281">
    <w:abstractNumId w:val="5"/>
  </w:num>
  <w:num w:numId="4" w16cid:durableId="1908807129">
    <w:abstractNumId w:val="6"/>
  </w:num>
  <w:num w:numId="5" w16cid:durableId="723260848">
    <w:abstractNumId w:val="1"/>
  </w:num>
  <w:num w:numId="6" w16cid:durableId="2094735734">
    <w:abstractNumId w:val="3"/>
  </w:num>
  <w:num w:numId="7" w16cid:durableId="1398895201">
    <w:abstractNumId w:val="7"/>
  </w:num>
  <w:num w:numId="8" w16cid:durableId="1319575049">
    <w:abstractNumId w:val="2"/>
  </w:num>
  <w:num w:numId="9" w16cid:durableId="902063778">
    <w:abstractNumId w:val="4"/>
  </w:num>
  <w:num w:numId="10" w16cid:durableId="1964729235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8B6"/>
    <w:rsid w:val="00007927"/>
    <w:rsid w:val="00011B3C"/>
    <w:rsid w:val="0001209F"/>
    <w:rsid w:val="00013DD9"/>
    <w:rsid w:val="00015981"/>
    <w:rsid w:val="00016B51"/>
    <w:rsid w:val="00021053"/>
    <w:rsid w:val="00022AAE"/>
    <w:rsid w:val="00022E39"/>
    <w:rsid w:val="00024D6D"/>
    <w:rsid w:val="00027786"/>
    <w:rsid w:val="000306F5"/>
    <w:rsid w:val="00032E15"/>
    <w:rsid w:val="000361D9"/>
    <w:rsid w:val="0004066A"/>
    <w:rsid w:val="00040CA2"/>
    <w:rsid w:val="0004218C"/>
    <w:rsid w:val="00042836"/>
    <w:rsid w:val="00043EF5"/>
    <w:rsid w:val="00044EBB"/>
    <w:rsid w:val="000505BE"/>
    <w:rsid w:val="00052731"/>
    <w:rsid w:val="00054638"/>
    <w:rsid w:val="000555D9"/>
    <w:rsid w:val="00056529"/>
    <w:rsid w:val="000572E3"/>
    <w:rsid w:val="00061C38"/>
    <w:rsid w:val="00064AA9"/>
    <w:rsid w:val="00064C03"/>
    <w:rsid w:val="00064CEC"/>
    <w:rsid w:val="00066375"/>
    <w:rsid w:val="00067912"/>
    <w:rsid w:val="00067EAF"/>
    <w:rsid w:val="00075631"/>
    <w:rsid w:val="00076383"/>
    <w:rsid w:val="00083C05"/>
    <w:rsid w:val="000842C2"/>
    <w:rsid w:val="00085AB8"/>
    <w:rsid w:val="00087C4A"/>
    <w:rsid w:val="000906B2"/>
    <w:rsid w:val="00090E0F"/>
    <w:rsid w:val="0009102F"/>
    <w:rsid w:val="00091FA3"/>
    <w:rsid w:val="0009447A"/>
    <w:rsid w:val="000A32F5"/>
    <w:rsid w:val="000A3E58"/>
    <w:rsid w:val="000A50CB"/>
    <w:rsid w:val="000A6DF2"/>
    <w:rsid w:val="000A75AA"/>
    <w:rsid w:val="000A77DD"/>
    <w:rsid w:val="000A7C80"/>
    <w:rsid w:val="000A7CD1"/>
    <w:rsid w:val="000B07CA"/>
    <w:rsid w:val="000B2089"/>
    <w:rsid w:val="000B3489"/>
    <w:rsid w:val="000B392A"/>
    <w:rsid w:val="000B6E4B"/>
    <w:rsid w:val="000B77FD"/>
    <w:rsid w:val="000C14B3"/>
    <w:rsid w:val="000C377A"/>
    <w:rsid w:val="000C38D7"/>
    <w:rsid w:val="000C4431"/>
    <w:rsid w:val="000C4BAB"/>
    <w:rsid w:val="000C4EA0"/>
    <w:rsid w:val="000C562C"/>
    <w:rsid w:val="000C7750"/>
    <w:rsid w:val="000C7BE5"/>
    <w:rsid w:val="000D011B"/>
    <w:rsid w:val="000D045D"/>
    <w:rsid w:val="000D10B8"/>
    <w:rsid w:val="000D144E"/>
    <w:rsid w:val="000D2D9D"/>
    <w:rsid w:val="000D32AD"/>
    <w:rsid w:val="000D445C"/>
    <w:rsid w:val="000D710D"/>
    <w:rsid w:val="000E0AA1"/>
    <w:rsid w:val="000E2474"/>
    <w:rsid w:val="000E30EE"/>
    <w:rsid w:val="000E5E28"/>
    <w:rsid w:val="000F0290"/>
    <w:rsid w:val="000F0537"/>
    <w:rsid w:val="000F08D0"/>
    <w:rsid w:val="000F21EF"/>
    <w:rsid w:val="000F551A"/>
    <w:rsid w:val="000F5710"/>
    <w:rsid w:val="000F58C3"/>
    <w:rsid w:val="000F66D3"/>
    <w:rsid w:val="00102984"/>
    <w:rsid w:val="00102D96"/>
    <w:rsid w:val="0010357F"/>
    <w:rsid w:val="0010404C"/>
    <w:rsid w:val="001068F3"/>
    <w:rsid w:val="0010781E"/>
    <w:rsid w:val="00111E2F"/>
    <w:rsid w:val="00112098"/>
    <w:rsid w:val="00113711"/>
    <w:rsid w:val="001138EE"/>
    <w:rsid w:val="0011516E"/>
    <w:rsid w:val="0012164B"/>
    <w:rsid w:val="00121757"/>
    <w:rsid w:val="00121A9F"/>
    <w:rsid w:val="00123C39"/>
    <w:rsid w:val="00124442"/>
    <w:rsid w:val="00124A6F"/>
    <w:rsid w:val="0013205A"/>
    <w:rsid w:val="00132563"/>
    <w:rsid w:val="00133DA1"/>
    <w:rsid w:val="00134193"/>
    <w:rsid w:val="001342DF"/>
    <w:rsid w:val="00135305"/>
    <w:rsid w:val="001358AC"/>
    <w:rsid w:val="0014032B"/>
    <w:rsid w:val="00141AC1"/>
    <w:rsid w:val="00143CB8"/>
    <w:rsid w:val="001441FD"/>
    <w:rsid w:val="00145336"/>
    <w:rsid w:val="00146EF6"/>
    <w:rsid w:val="001503D8"/>
    <w:rsid w:val="00150580"/>
    <w:rsid w:val="0015228E"/>
    <w:rsid w:val="00153AA8"/>
    <w:rsid w:val="001570D4"/>
    <w:rsid w:val="00161AA5"/>
    <w:rsid w:val="0016384D"/>
    <w:rsid w:val="0016423C"/>
    <w:rsid w:val="00164716"/>
    <w:rsid w:val="00165A62"/>
    <w:rsid w:val="0016741F"/>
    <w:rsid w:val="00167F21"/>
    <w:rsid w:val="00170F40"/>
    <w:rsid w:val="00171EDE"/>
    <w:rsid w:val="00172872"/>
    <w:rsid w:val="0017344F"/>
    <w:rsid w:val="00173FAE"/>
    <w:rsid w:val="001743F8"/>
    <w:rsid w:val="00174CF2"/>
    <w:rsid w:val="00174D03"/>
    <w:rsid w:val="00174E68"/>
    <w:rsid w:val="0017541B"/>
    <w:rsid w:val="00175D89"/>
    <w:rsid w:val="0018113F"/>
    <w:rsid w:val="001841CB"/>
    <w:rsid w:val="0019063C"/>
    <w:rsid w:val="00190ED3"/>
    <w:rsid w:val="00192D98"/>
    <w:rsid w:val="00196BFC"/>
    <w:rsid w:val="00197702"/>
    <w:rsid w:val="001A2D9E"/>
    <w:rsid w:val="001A54B8"/>
    <w:rsid w:val="001B0709"/>
    <w:rsid w:val="001B13FF"/>
    <w:rsid w:val="001B2573"/>
    <w:rsid w:val="001B6BB5"/>
    <w:rsid w:val="001B7540"/>
    <w:rsid w:val="001C16DF"/>
    <w:rsid w:val="001C194C"/>
    <w:rsid w:val="001C1C00"/>
    <w:rsid w:val="001C1E92"/>
    <w:rsid w:val="001C3F1E"/>
    <w:rsid w:val="001C4CEF"/>
    <w:rsid w:val="001C62E2"/>
    <w:rsid w:val="001D08A4"/>
    <w:rsid w:val="001D0D25"/>
    <w:rsid w:val="001D457F"/>
    <w:rsid w:val="001D4FB8"/>
    <w:rsid w:val="001D5E96"/>
    <w:rsid w:val="001D6309"/>
    <w:rsid w:val="001E2163"/>
    <w:rsid w:val="001E2A6C"/>
    <w:rsid w:val="001E31E1"/>
    <w:rsid w:val="001E6F1F"/>
    <w:rsid w:val="001E71AA"/>
    <w:rsid w:val="001E7DDD"/>
    <w:rsid w:val="001F029F"/>
    <w:rsid w:val="001F1C0D"/>
    <w:rsid w:val="001F3146"/>
    <w:rsid w:val="00200DB3"/>
    <w:rsid w:val="00202935"/>
    <w:rsid w:val="00202D28"/>
    <w:rsid w:val="002033A6"/>
    <w:rsid w:val="002040EF"/>
    <w:rsid w:val="0020467F"/>
    <w:rsid w:val="002058E5"/>
    <w:rsid w:val="0020617B"/>
    <w:rsid w:val="0020693D"/>
    <w:rsid w:val="00207022"/>
    <w:rsid w:val="00207439"/>
    <w:rsid w:val="00207D63"/>
    <w:rsid w:val="002103E4"/>
    <w:rsid w:val="00210ED3"/>
    <w:rsid w:val="0021326E"/>
    <w:rsid w:val="002142EE"/>
    <w:rsid w:val="002157F3"/>
    <w:rsid w:val="00216236"/>
    <w:rsid w:val="0021627E"/>
    <w:rsid w:val="0021718F"/>
    <w:rsid w:val="002201FC"/>
    <w:rsid w:val="0022104C"/>
    <w:rsid w:val="00221A16"/>
    <w:rsid w:val="00222E41"/>
    <w:rsid w:val="00224024"/>
    <w:rsid w:val="00224191"/>
    <w:rsid w:val="002247D8"/>
    <w:rsid w:val="00225E02"/>
    <w:rsid w:val="00225EEB"/>
    <w:rsid w:val="00231A51"/>
    <w:rsid w:val="002344D5"/>
    <w:rsid w:val="002350A4"/>
    <w:rsid w:val="00236E6B"/>
    <w:rsid w:val="00237E81"/>
    <w:rsid w:val="00242016"/>
    <w:rsid w:val="002451CE"/>
    <w:rsid w:val="002464B5"/>
    <w:rsid w:val="00247A7E"/>
    <w:rsid w:val="00250E5D"/>
    <w:rsid w:val="00251574"/>
    <w:rsid w:val="00251A8E"/>
    <w:rsid w:val="002521C8"/>
    <w:rsid w:val="00252D4C"/>
    <w:rsid w:val="00253752"/>
    <w:rsid w:val="002560B7"/>
    <w:rsid w:val="002572D2"/>
    <w:rsid w:val="00263D9B"/>
    <w:rsid w:val="0026448E"/>
    <w:rsid w:val="0027039F"/>
    <w:rsid w:val="0027188D"/>
    <w:rsid w:val="00275146"/>
    <w:rsid w:val="00275AAA"/>
    <w:rsid w:val="00275B78"/>
    <w:rsid w:val="00276661"/>
    <w:rsid w:val="0027798D"/>
    <w:rsid w:val="00280EC7"/>
    <w:rsid w:val="00282471"/>
    <w:rsid w:val="00283B79"/>
    <w:rsid w:val="00284AF4"/>
    <w:rsid w:val="00285A08"/>
    <w:rsid w:val="002860EE"/>
    <w:rsid w:val="00290886"/>
    <w:rsid w:val="00290D64"/>
    <w:rsid w:val="00290E2D"/>
    <w:rsid w:val="002921C1"/>
    <w:rsid w:val="00292ABC"/>
    <w:rsid w:val="00292F6A"/>
    <w:rsid w:val="00293048"/>
    <w:rsid w:val="0029308F"/>
    <w:rsid w:val="002932F7"/>
    <w:rsid w:val="0029354F"/>
    <w:rsid w:val="00295F03"/>
    <w:rsid w:val="002964A5"/>
    <w:rsid w:val="00296B42"/>
    <w:rsid w:val="002A069C"/>
    <w:rsid w:val="002A0C16"/>
    <w:rsid w:val="002A1362"/>
    <w:rsid w:val="002A1844"/>
    <w:rsid w:val="002A5C60"/>
    <w:rsid w:val="002A6B53"/>
    <w:rsid w:val="002A7311"/>
    <w:rsid w:val="002A7E9F"/>
    <w:rsid w:val="002A7FDF"/>
    <w:rsid w:val="002B1A03"/>
    <w:rsid w:val="002B34AF"/>
    <w:rsid w:val="002B41DD"/>
    <w:rsid w:val="002B69FB"/>
    <w:rsid w:val="002C0503"/>
    <w:rsid w:val="002C1FE5"/>
    <w:rsid w:val="002C2246"/>
    <w:rsid w:val="002C3AE9"/>
    <w:rsid w:val="002C442D"/>
    <w:rsid w:val="002C724E"/>
    <w:rsid w:val="002D02BC"/>
    <w:rsid w:val="002D1D9B"/>
    <w:rsid w:val="002D1DB9"/>
    <w:rsid w:val="002D55E4"/>
    <w:rsid w:val="002D5B82"/>
    <w:rsid w:val="002E1AF4"/>
    <w:rsid w:val="002E253B"/>
    <w:rsid w:val="002E44E6"/>
    <w:rsid w:val="002F1496"/>
    <w:rsid w:val="002F1800"/>
    <w:rsid w:val="002F1EE8"/>
    <w:rsid w:val="002F2B7A"/>
    <w:rsid w:val="002F4977"/>
    <w:rsid w:val="002F51D5"/>
    <w:rsid w:val="002F54B2"/>
    <w:rsid w:val="002F6706"/>
    <w:rsid w:val="002F6725"/>
    <w:rsid w:val="002F75EE"/>
    <w:rsid w:val="0030021E"/>
    <w:rsid w:val="003014C4"/>
    <w:rsid w:val="00302418"/>
    <w:rsid w:val="00302AEB"/>
    <w:rsid w:val="00303212"/>
    <w:rsid w:val="0030390E"/>
    <w:rsid w:val="00304B68"/>
    <w:rsid w:val="00305984"/>
    <w:rsid w:val="00305E05"/>
    <w:rsid w:val="0031041A"/>
    <w:rsid w:val="00310879"/>
    <w:rsid w:val="003114A6"/>
    <w:rsid w:val="003118FD"/>
    <w:rsid w:val="0031291F"/>
    <w:rsid w:val="00313B63"/>
    <w:rsid w:val="0031529E"/>
    <w:rsid w:val="00321B10"/>
    <w:rsid w:val="003232D9"/>
    <w:rsid w:val="00323E27"/>
    <w:rsid w:val="00324725"/>
    <w:rsid w:val="00325280"/>
    <w:rsid w:val="003277BA"/>
    <w:rsid w:val="003339CD"/>
    <w:rsid w:val="003426BA"/>
    <w:rsid w:val="00342B34"/>
    <w:rsid w:val="00345C57"/>
    <w:rsid w:val="003467D3"/>
    <w:rsid w:val="00346D9F"/>
    <w:rsid w:val="0035028F"/>
    <w:rsid w:val="00350627"/>
    <w:rsid w:val="00354597"/>
    <w:rsid w:val="0035497D"/>
    <w:rsid w:val="00356B52"/>
    <w:rsid w:val="00356CAC"/>
    <w:rsid w:val="00363BEF"/>
    <w:rsid w:val="00363E37"/>
    <w:rsid w:val="00365316"/>
    <w:rsid w:val="00365324"/>
    <w:rsid w:val="00366137"/>
    <w:rsid w:val="003670F0"/>
    <w:rsid w:val="003672C2"/>
    <w:rsid w:val="00370DC9"/>
    <w:rsid w:val="00373681"/>
    <w:rsid w:val="00373C72"/>
    <w:rsid w:val="003744D0"/>
    <w:rsid w:val="00375B26"/>
    <w:rsid w:val="00380741"/>
    <w:rsid w:val="0038122B"/>
    <w:rsid w:val="003812CF"/>
    <w:rsid w:val="00381458"/>
    <w:rsid w:val="00382DB3"/>
    <w:rsid w:val="0038307A"/>
    <w:rsid w:val="00383388"/>
    <w:rsid w:val="00385A1A"/>
    <w:rsid w:val="003860E1"/>
    <w:rsid w:val="00386B63"/>
    <w:rsid w:val="00387E3E"/>
    <w:rsid w:val="003905AF"/>
    <w:rsid w:val="00390D92"/>
    <w:rsid w:val="00391266"/>
    <w:rsid w:val="00394771"/>
    <w:rsid w:val="00394AE4"/>
    <w:rsid w:val="00395D54"/>
    <w:rsid w:val="003963B4"/>
    <w:rsid w:val="00396A6D"/>
    <w:rsid w:val="003A4FEB"/>
    <w:rsid w:val="003A6413"/>
    <w:rsid w:val="003A7B6A"/>
    <w:rsid w:val="003A7F4B"/>
    <w:rsid w:val="003B1311"/>
    <w:rsid w:val="003B1B5E"/>
    <w:rsid w:val="003B253C"/>
    <w:rsid w:val="003B4E03"/>
    <w:rsid w:val="003B5034"/>
    <w:rsid w:val="003B6053"/>
    <w:rsid w:val="003B760D"/>
    <w:rsid w:val="003C042E"/>
    <w:rsid w:val="003C357D"/>
    <w:rsid w:val="003C411C"/>
    <w:rsid w:val="003C5B1B"/>
    <w:rsid w:val="003C74F6"/>
    <w:rsid w:val="003C7C09"/>
    <w:rsid w:val="003D1DC4"/>
    <w:rsid w:val="003D3175"/>
    <w:rsid w:val="003D3C40"/>
    <w:rsid w:val="003D3E8C"/>
    <w:rsid w:val="003D502E"/>
    <w:rsid w:val="003D61CA"/>
    <w:rsid w:val="003E1430"/>
    <w:rsid w:val="003E40E2"/>
    <w:rsid w:val="003E45F5"/>
    <w:rsid w:val="003E4B13"/>
    <w:rsid w:val="003E5ECC"/>
    <w:rsid w:val="003E5EF1"/>
    <w:rsid w:val="003F6099"/>
    <w:rsid w:val="003F6AAE"/>
    <w:rsid w:val="00400F0E"/>
    <w:rsid w:val="00401E26"/>
    <w:rsid w:val="00403313"/>
    <w:rsid w:val="0040413B"/>
    <w:rsid w:val="00404DD2"/>
    <w:rsid w:val="00404F95"/>
    <w:rsid w:val="004061C7"/>
    <w:rsid w:val="004103C6"/>
    <w:rsid w:val="00410636"/>
    <w:rsid w:val="004126DB"/>
    <w:rsid w:val="004143F9"/>
    <w:rsid w:val="00414B0A"/>
    <w:rsid w:val="00417C5D"/>
    <w:rsid w:val="00420914"/>
    <w:rsid w:val="00420AE3"/>
    <w:rsid w:val="004210BD"/>
    <w:rsid w:val="00421193"/>
    <w:rsid w:val="00421E4F"/>
    <w:rsid w:val="004238BB"/>
    <w:rsid w:val="0042783D"/>
    <w:rsid w:val="004305DA"/>
    <w:rsid w:val="00433290"/>
    <w:rsid w:val="0043386F"/>
    <w:rsid w:val="00433EAB"/>
    <w:rsid w:val="00435155"/>
    <w:rsid w:val="004351DA"/>
    <w:rsid w:val="00437CF7"/>
    <w:rsid w:val="00442159"/>
    <w:rsid w:val="004435F6"/>
    <w:rsid w:val="004457D5"/>
    <w:rsid w:val="00445815"/>
    <w:rsid w:val="00445A8B"/>
    <w:rsid w:val="00446D98"/>
    <w:rsid w:val="00447A16"/>
    <w:rsid w:val="00450990"/>
    <w:rsid w:val="004510AC"/>
    <w:rsid w:val="00454B8E"/>
    <w:rsid w:val="00455D63"/>
    <w:rsid w:val="00457BDD"/>
    <w:rsid w:val="00461F4F"/>
    <w:rsid w:val="0046375B"/>
    <w:rsid w:val="00464DA4"/>
    <w:rsid w:val="00466C6B"/>
    <w:rsid w:val="00466D14"/>
    <w:rsid w:val="00467077"/>
    <w:rsid w:val="0047154B"/>
    <w:rsid w:val="00472425"/>
    <w:rsid w:val="0047476E"/>
    <w:rsid w:val="004754AD"/>
    <w:rsid w:val="00475E95"/>
    <w:rsid w:val="004777FF"/>
    <w:rsid w:val="00480FF1"/>
    <w:rsid w:val="00483511"/>
    <w:rsid w:val="004854FD"/>
    <w:rsid w:val="00487C8F"/>
    <w:rsid w:val="0049189B"/>
    <w:rsid w:val="004918DC"/>
    <w:rsid w:val="0049389A"/>
    <w:rsid w:val="00494A5A"/>
    <w:rsid w:val="004950DC"/>
    <w:rsid w:val="004962D5"/>
    <w:rsid w:val="00497DED"/>
    <w:rsid w:val="004A2C2E"/>
    <w:rsid w:val="004A2E11"/>
    <w:rsid w:val="004A3F47"/>
    <w:rsid w:val="004A4940"/>
    <w:rsid w:val="004A4B26"/>
    <w:rsid w:val="004B10F3"/>
    <w:rsid w:val="004B2BCA"/>
    <w:rsid w:val="004B2E67"/>
    <w:rsid w:val="004B3990"/>
    <w:rsid w:val="004B4464"/>
    <w:rsid w:val="004B4524"/>
    <w:rsid w:val="004B5F14"/>
    <w:rsid w:val="004B6704"/>
    <w:rsid w:val="004C4DA2"/>
    <w:rsid w:val="004C5F4B"/>
    <w:rsid w:val="004C5F87"/>
    <w:rsid w:val="004D059C"/>
    <w:rsid w:val="004D46E0"/>
    <w:rsid w:val="004D4C46"/>
    <w:rsid w:val="004D4D11"/>
    <w:rsid w:val="004D7ECE"/>
    <w:rsid w:val="004E0FBF"/>
    <w:rsid w:val="004E0FCA"/>
    <w:rsid w:val="004E1A95"/>
    <w:rsid w:val="004E42CC"/>
    <w:rsid w:val="004E4875"/>
    <w:rsid w:val="004E52F2"/>
    <w:rsid w:val="004E6247"/>
    <w:rsid w:val="004F13BA"/>
    <w:rsid w:val="004F14EC"/>
    <w:rsid w:val="004F2BE5"/>
    <w:rsid w:val="004F38A9"/>
    <w:rsid w:val="004F5438"/>
    <w:rsid w:val="0050033D"/>
    <w:rsid w:val="0050058B"/>
    <w:rsid w:val="005008BD"/>
    <w:rsid w:val="00500B69"/>
    <w:rsid w:val="005020D7"/>
    <w:rsid w:val="005024AC"/>
    <w:rsid w:val="005028E4"/>
    <w:rsid w:val="00502DFA"/>
    <w:rsid w:val="005049AF"/>
    <w:rsid w:val="00506F10"/>
    <w:rsid w:val="00507679"/>
    <w:rsid w:val="00507C26"/>
    <w:rsid w:val="00507CB4"/>
    <w:rsid w:val="00511A01"/>
    <w:rsid w:val="005120B8"/>
    <w:rsid w:val="00513098"/>
    <w:rsid w:val="00513B47"/>
    <w:rsid w:val="0051771C"/>
    <w:rsid w:val="005209E5"/>
    <w:rsid w:val="005217CE"/>
    <w:rsid w:val="005223CD"/>
    <w:rsid w:val="00522AC7"/>
    <w:rsid w:val="00523457"/>
    <w:rsid w:val="00525056"/>
    <w:rsid w:val="005301B5"/>
    <w:rsid w:val="005310D6"/>
    <w:rsid w:val="0053620E"/>
    <w:rsid w:val="005410E2"/>
    <w:rsid w:val="00544FBF"/>
    <w:rsid w:val="005474B3"/>
    <w:rsid w:val="00547583"/>
    <w:rsid w:val="00550A74"/>
    <w:rsid w:val="0055206F"/>
    <w:rsid w:val="00554839"/>
    <w:rsid w:val="005558FB"/>
    <w:rsid w:val="00557471"/>
    <w:rsid w:val="00560401"/>
    <w:rsid w:val="00563B8B"/>
    <w:rsid w:val="00564ACB"/>
    <w:rsid w:val="00564C1F"/>
    <w:rsid w:val="00564FF2"/>
    <w:rsid w:val="00566434"/>
    <w:rsid w:val="00570010"/>
    <w:rsid w:val="00571877"/>
    <w:rsid w:val="00575312"/>
    <w:rsid w:val="00575BAA"/>
    <w:rsid w:val="00575D56"/>
    <w:rsid w:val="00577753"/>
    <w:rsid w:val="0058099D"/>
    <w:rsid w:val="0058120C"/>
    <w:rsid w:val="005821F4"/>
    <w:rsid w:val="00582930"/>
    <w:rsid w:val="00583495"/>
    <w:rsid w:val="005843ED"/>
    <w:rsid w:val="00590302"/>
    <w:rsid w:val="00591ED0"/>
    <w:rsid w:val="0059289F"/>
    <w:rsid w:val="00594271"/>
    <w:rsid w:val="00595415"/>
    <w:rsid w:val="00596E72"/>
    <w:rsid w:val="005A1CA6"/>
    <w:rsid w:val="005A273F"/>
    <w:rsid w:val="005A30CE"/>
    <w:rsid w:val="005A36CB"/>
    <w:rsid w:val="005A3D21"/>
    <w:rsid w:val="005A470F"/>
    <w:rsid w:val="005A4737"/>
    <w:rsid w:val="005A5B53"/>
    <w:rsid w:val="005A7111"/>
    <w:rsid w:val="005B1532"/>
    <w:rsid w:val="005B2EDA"/>
    <w:rsid w:val="005B6007"/>
    <w:rsid w:val="005B637F"/>
    <w:rsid w:val="005B66FB"/>
    <w:rsid w:val="005C082B"/>
    <w:rsid w:val="005C088B"/>
    <w:rsid w:val="005C08E1"/>
    <w:rsid w:val="005C231A"/>
    <w:rsid w:val="005C7002"/>
    <w:rsid w:val="005C782F"/>
    <w:rsid w:val="005D0D84"/>
    <w:rsid w:val="005D0E9A"/>
    <w:rsid w:val="005D30C3"/>
    <w:rsid w:val="005D4930"/>
    <w:rsid w:val="005D5879"/>
    <w:rsid w:val="005D6DA4"/>
    <w:rsid w:val="005E06EA"/>
    <w:rsid w:val="005E123E"/>
    <w:rsid w:val="005E1655"/>
    <w:rsid w:val="005E2866"/>
    <w:rsid w:val="005E3D6B"/>
    <w:rsid w:val="005E6E26"/>
    <w:rsid w:val="005E7694"/>
    <w:rsid w:val="005F11C0"/>
    <w:rsid w:val="005F1324"/>
    <w:rsid w:val="005F1E84"/>
    <w:rsid w:val="005F602B"/>
    <w:rsid w:val="005F627C"/>
    <w:rsid w:val="005F783E"/>
    <w:rsid w:val="00601AB9"/>
    <w:rsid w:val="00605CE5"/>
    <w:rsid w:val="00605FD3"/>
    <w:rsid w:val="00606628"/>
    <w:rsid w:val="006075B8"/>
    <w:rsid w:val="00607834"/>
    <w:rsid w:val="00610A42"/>
    <w:rsid w:val="00611890"/>
    <w:rsid w:val="00615F7C"/>
    <w:rsid w:val="00616391"/>
    <w:rsid w:val="006163E8"/>
    <w:rsid w:val="0062157D"/>
    <w:rsid w:val="0062164E"/>
    <w:rsid w:val="0062191B"/>
    <w:rsid w:val="00621D8C"/>
    <w:rsid w:val="00621D96"/>
    <w:rsid w:val="00621E26"/>
    <w:rsid w:val="00621F55"/>
    <w:rsid w:val="006230D3"/>
    <w:rsid w:val="006236B9"/>
    <w:rsid w:val="00624AD6"/>
    <w:rsid w:val="006255EC"/>
    <w:rsid w:val="00625798"/>
    <w:rsid w:val="00625CB4"/>
    <w:rsid w:val="006305E1"/>
    <w:rsid w:val="00630DB7"/>
    <w:rsid w:val="006317AD"/>
    <w:rsid w:val="006323B0"/>
    <w:rsid w:val="006343DF"/>
    <w:rsid w:val="00634629"/>
    <w:rsid w:val="00636DB3"/>
    <w:rsid w:val="0063724D"/>
    <w:rsid w:val="006379A6"/>
    <w:rsid w:val="00640AA0"/>
    <w:rsid w:val="00642767"/>
    <w:rsid w:val="00642D1D"/>
    <w:rsid w:val="006430F0"/>
    <w:rsid w:val="0064378B"/>
    <w:rsid w:val="006437DA"/>
    <w:rsid w:val="006442D9"/>
    <w:rsid w:val="00645F87"/>
    <w:rsid w:val="00646AC8"/>
    <w:rsid w:val="00647C76"/>
    <w:rsid w:val="00650030"/>
    <w:rsid w:val="00650D97"/>
    <w:rsid w:val="00651D84"/>
    <w:rsid w:val="00653448"/>
    <w:rsid w:val="0065418B"/>
    <w:rsid w:val="00654229"/>
    <w:rsid w:val="00656180"/>
    <w:rsid w:val="006576C3"/>
    <w:rsid w:val="006576E2"/>
    <w:rsid w:val="00663220"/>
    <w:rsid w:val="00663D9C"/>
    <w:rsid w:val="00665921"/>
    <w:rsid w:val="00666DA2"/>
    <w:rsid w:val="00671157"/>
    <w:rsid w:val="0067175B"/>
    <w:rsid w:val="0067707C"/>
    <w:rsid w:val="00680A45"/>
    <w:rsid w:val="00680B1A"/>
    <w:rsid w:val="006821F7"/>
    <w:rsid w:val="0068455D"/>
    <w:rsid w:val="006848C2"/>
    <w:rsid w:val="006850C4"/>
    <w:rsid w:val="006859BC"/>
    <w:rsid w:val="00690D3F"/>
    <w:rsid w:val="0069186B"/>
    <w:rsid w:val="00691EF6"/>
    <w:rsid w:val="00692556"/>
    <w:rsid w:val="0069390F"/>
    <w:rsid w:val="00694A38"/>
    <w:rsid w:val="006A150B"/>
    <w:rsid w:val="006A32AB"/>
    <w:rsid w:val="006A3A0B"/>
    <w:rsid w:val="006A654A"/>
    <w:rsid w:val="006A7F35"/>
    <w:rsid w:val="006B0966"/>
    <w:rsid w:val="006B191D"/>
    <w:rsid w:val="006B6435"/>
    <w:rsid w:val="006C42E4"/>
    <w:rsid w:val="006C5D56"/>
    <w:rsid w:val="006C5F1B"/>
    <w:rsid w:val="006C630F"/>
    <w:rsid w:val="006C7804"/>
    <w:rsid w:val="006D0E8B"/>
    <w:rsid w:val="006D197F"/>
    <w:rsid w:val="006D21B2"/>
    <w:rsid w:val="006D26C7"/>
    <w:rsid w:val="006D3423"/>
    <w:rsid w:val="006D4E5C"/>
    <w:rsid w:val="006D7FD3"/>
    <w:rsid w:val="006E0BC0"/>
    <w:rsid w:val="006E12B1"/>
    <w:rsid w:val="006F123B"/>
    <w:rsid w:val="007031A5"/>
    <w:rsid w:val="00703C87"/>
    <w:rsid w:val="007053CD"/>
    <w:rsid w:val="00712F59"/>
    <w:rsid w:val="0071387F"/>
    <w:rsid w:val="00715B56"/>
    <w:rsid w:val="0071750C"/>
    <w:rsid w:val="00720D38"/>
    <w:rsid w:val="007212C9"/>
    <w:rsid w:val="007221A0"/>
    <w:rsid w:val="0072231D"/>
    <w:rsid w:val="007247C8"/>
    <w:rsid w:val="00724AA1"/>
    <w:rsid w:val="007253DC"/>
    <w:rsid w:val="007253F2"/>
    <w:rsid w:val="007274C6"/>
    <w:rsid w:val="00731DC8"/>
    <w:rsid w:val="007322EC"/>
    <w:rsid w:val="00732585"/>
    <w:rsid w:val="0073389F"/>
    <w:rsid w:val="00734CF6"/>
    <w:rsid w:val="0073608D"/>
    <w:rsid w:val="007371C5"/>
    <w:rsid w:val="00740E14"/>
    <w:rsid w:val="007412D6"/>
    <w:rsid w:val="007464E8"/>
    <w:rsid w:val="00746FC5"/>
    <w:rsid w:val="007503A4"/>
    <w:rsid w:val="00752D51"/>
    <w:rsid w:val="00754960"/>
    <w:rsid w:val="00755887"/>
    <w:rsid w:val="00756A0B"/>
    <w:rsid w:val="00756BE1"/>
    <w:rsid w:val="00756DF7"/>
    <w:rsid w:val="00760C03"/>
    <w:rsid w:val="00760C5B"/>
    <w:rsid w:val="007640F7"/>
    <w:rsid w:val="00766882"/>
    <w:rsid w:val="0077207D"/>
    <w:rsid w:val="00777CA8"/>
    <w:rsid w:val="007820E1"/>
    <w:rsid w:val="0078355E"/>
    <w:rsid w:val="007859B4"/>
    <w:rsid w:val="00785CBF"/>
    <w:rsid w:val="0078608B"/>
    <w:rsid w:val="00790C63"/>
    <w:rsid w:val="00791258"/>
    <w:rsid w:val="00792204"/>
    <w:rsid w:val="007925B1"/>
    <w:rsid w:val="007936B2"/>
    <w:rsid w:val="00793AF2"/>
    <w:rsid w:val="00794839"/>
    <w:rsid w:val="0079519C"/>
    <w:rsid w:val="00796D0E"/>
    <w:rsid w:val="00797C14"/>
    <w:rsid w:val="007A0490"/>
    <w:rsid w:val="007A18DA"/>
    <w:rsid w:val="007A302C"/>
    <w:rsid w:val="007A342D"/>
    <w:rsid w:val="007A4BF0"/>
    <w:rsid w:val="007A4EB2"/>
    <w:rsid w:val="007A52B7"/>
    <w:rsid w:val="007A66A4"/>
    <w:rsid w:val="007B035E"/>
    <w:rsid w:val="007B2899"/>
    <w:rsid w:val="007B585A"/>
    <w:rsid w:val="007B6087"/>
    <w:rsid w:val="007B6E40"/>
    <w:rsid w:val="007C00E4"/>
    <w:rsid w:val="007C1591"/>
    <w:rsid w:val="007C3ED2"/>
    <w:rsid w:val="007C5ACE"/>
    <w:rsid w:val="007C648F"/>
    <w:rsid w:val="007C7A73"/>
    <w:rsid w:val="007D1929"/>
    <w:rsid w:val="007D3D09"/>
    <w:rsid w:val="007D46BB"/>
    <w:rsid w:val="007D767E"/>
    <w:rsid w:val="007E12C4"/>
    <w:rsid w:val="007E13B2"/>
    <w:rsid w:val="007E4DAE"/>
    <w:rsid w:val="007E573C"/>
    <w:rsid w:val="007E5814"/>
    <w:rsid w:val="007E5AB4"/>
    <w:rsid w:val="007E7D58"/>
    <w:rsid w:val="007F0C97"/>
    <w:rsid w:val="007F2037"/>
    <w:rsid w:val="007F3CA1"/>
    <w:rsid w:val="007F5415"/>
    <w:rsid w:val="007F58BF"/>
    <w:rsid w:val="007F61CC"/>
    <w:rsid w:val="007F72A5"/>
    <w:rsid w:val="007F7BA3"/>
    <w:rsid w:val="007F7F1C"/>
    <w:rsid w:val="0080292D"/>
    <w:rsid w:val="00814E2B"/>
    <w:rsid w:val="0081576D"/>
    <w:rsid w:val="00821B03"/>
    <w:rsid w:val="008239B5"/>
    <w:rsid w:val="008325FF"/>
    <w:rsid w:val="00832FEF"/>
    <w:rsid w:val="0084286F"/>
    <w:rsid w:val="008441B1"/>
    <w:rsid w:val="008461B1"/>
    <w:rsid w:val="008463DE"/>
    <w:rsid w:val="008464E0"/>
    <w:rsid w:val="0084729C"/>
    <w:rsid w:val="0084784B"/>
    <w:rsid w:val="00851BA9"/>
    <w:rsid w:val="00851D41"/>
    <w:rsid w:val="00851D6B"/>
    <w:rsid w:val="008522D9"/>
    <w:rsid w:val="00852653"/>
    <w:rsid w:val="00853386"/>
    <w:rsid w:val="008536C3"/>
    <w:rsid w:val="00853743"/>
    <w:rsid w:val="00853D89"/>
    <w:rsid w:val="00854157"/>
    <w:rsid w:val="008543DF"/>
    <w:rsid w:val="00860764"/>
    <w:rsid w:val="00861D37"/>
    <w:rsid w:val="00862A81"/>
    <w:rsid w:val="008634BB"/>
    <w:rsid w:val="00865692"/>
    <w:rsid w:val="00866264"/>
    <w:rsid w:val="00871E0C"/>
    <w:rsid w:val="008737F9"/>
    <w:rsid w:val="0087475D"/>
    <w:rsid w:val="00876205"/>
    <w:rsid w:val="008775F9"/>
    <w:rsid w:val="00880114"/>
    <w:rsid w:val="00880C11"/>
    <w:rsid w:val="00881157"/>
    <w:rsid w:val="00884974"/>
    <w:rsid w:val="008866E2"/>
    <w:rsid w:val="00886F94"/>
    <w:rsid w:val="00887185"/>
    <w:rsid w:val="00890DE3"/>
    <w:rsid w:val="00892428"/>
    <w:rsid w:val="00893ABD"/>
    <w:rsid w:val="008952C1"/>
    <w:rsid w:val="008A234E"/>
    <w:rsid w:val="008A601F"/>
    <w:rsid w:val="008A704D"/>
    <w:rsid w:val="008A7F00"/>
    <w:rsid w:val="008B21B3"/>
    <w:rsid w:val="008B746C"/>
    <w:rsid w:val="008B7624"/>
    <w:rsid w:val="008B764D"/>
    <w:rsid w:val="008C0537"/>
    <w:rsid w:val="008C067D"/>
    <w:rsid w:val="008C070B"/>
    <w:rsid w:val="008C07CA"/>
    <w:rsid w:val="008C3503"/>
    <w:rsid w:val="008C36C0"/>
    <w:rsid w:val="008C6972"/>
    <w:rsid w:val="008D0DCD"/>
    <w:rsid w:val="008D0E9A"/>
    <w:rsid w:val="008D276F"/>
    <w:rsid w:val="008D469D"/>
    <w:rsid w:val="008D5B8F"/>
    <w:rsid w:val="008D5C63"/>
    <w:rsid w:val="008D607E"/>
    <w:rsid w:val="008D6E40"/>
    <w:rsid w:val="008E28D2"/>
    <w:rsid w:val="008E38A3"/>
    <w:rsid w:val="008E56B1"/>
    <w:rsid w:val="008E7FE5"/>
    <w:rsid w:val="008F2650"/>
    <w:rsid w:val="008F2F50"/>
    <w:rsid w:val="008F4429"/>
    <w:rsid w:val="008F49EF"/>
    <w:rsid w:val="008F5FB6"/>
    <w:rsid w:val="008F69A3"/>
    <w:rsid w:val="008F6E1F"/>
    <w:rsid w:val="008F7956"/>
    <w:rsid w:val="008F79D9"/>
    <w:rsid w:val="00900D5D"/>
    <w:rsid w:val="0090405F"/>
    <w:rsid w:val="00905922"/>
    <w:rsid w:val="00905A46"/>
    <w:rsid w:val="00906A72"/>
    <w:rsid w:val="00910630"/>
    <w:rsid w:val="00910E21"/>
    <w:rsid w:val="00910F76"/>
    <w:rsid w:val="00912813"/>
    <w:rsid w:val="00917524"/>
    <w:rsid w:val="0092030E"/>
    <w:rsid w:val="00920F2C"/>
    <w:rsid w:val="00922D10"/>
    <w:rsid w:val="00923051"/>
    <w:rsid w:val="0092380F"/>
    <w:rsid w:val="0092394D"/>
    <w:rsid w:val="0092442E"/>
    <w:rsid w:val="009248E9"/>
    <w:rsid w:val="00924B45"/>
    <w:rsid w:val="00924E0D"/>
    <w:rsid w:val="0093345C"/>
    <w:rsid w:val="00934367"/>
    <w:rsid w:val="0093522C"/>
    <w:rsid w:val="009352D0"/>
    <w:rsid w:val="0093569A"/>
    <w:rsid w:val="009365FD"/>
    <w:rsid w:val="009367B8"/>
    <w:rsid w:val="00936E1E"/>
    <w:rsid w:val="009372DB"/>
    <w:rsid w:val="00937E85"/>
    <w:rsid w:val="00941091"/>
    <w:rsid w:val="00942CB0"/>
    <w:rsid w:val="0094349C"/>
    <w:rsid w:val="0094422C"/>
    <w:rsid w:val="0094678C"/>
    <w:rsid w:val="00947464"/>
    <w:rsid w:val="00947B64"/>
    <w:rsid w:val="00947E82"/>
    <w:rsid w:val="00951483"/>
    <w:rsid w:val="00951E27"/>
    <w:rsid w:val="00954107"/>
    <w:rsid w:val="00955475"/>
    <w:rsid w:val="00956E87"/>
    <w:rsid w:val="00960EBE"/>
    <w:rsid w:val="009611B7"/>
    <w:rsid w:val="00961312"/>
    <w:rsid w:val="00961EA6"/>
    <w:rsid w:val="00962211"/>
    <w:rsid w:val="00962998"/>
    <w:rsid w:val="0096545A"/>
    <w:rsid w:val="00965E5A"/>
    <w:rsid w:val="009678D4"/>
    <w:rsid w:val="00967D7F"/>
    <w:rsid w:val="00970949"/>
    <w:rsid w:val="00974F23"/>
    <w:rsid w:val="009760E8"/>
    <w:rsid w:val="00977B72"/>
    <w:rsid w:val="0098150F"/>
    <w:rsid w:val="0098173F"/>
    <w:rsid w:val="009821A4"/>
    <w:rsid w:val="00983E88"/>
    <w:rsid w:val="00986CA1"/>
    <w:rsid w:val="009875A7"/>
    <w:rsid w:val="00992173"/>
    <w:rsid w:val="00992505"/>
    <w:rsid w:val="00992F15"/>
    <w:rsid w:val="00992F3C"/>
    <w:rsid w:val="009965D6"/>
    <w:rsid w:val="0099691F"/>
    <w:rsid w:val="00996A9F"/>
    <w:rsid w:val="00997BBE"/>
    <w:rsid w:val="009A066D"/>
    <w:rsid w:val="009A3EC8"/>
    <w:rsid w:val="009A45A9"/>
    <w:rsid w:val="009A45F8"/>
    <w:rsid w:val="009A47C1"/>
    <w:rsid w:val="009A4903"/>
    <w:rsid w:val="009A52B8"/>
    <w:rsid w:val="009A7C49"/>
    <w:rsid w:val="009B03C4"/>
    <w:rsid w:val="009B04EE"/>
    <w:rsid w:val="009B3121"/>
    <w:rsid w:val="009B3C37"/>
    <w:rsid w:val="009B4AC1"/>
    <w:rsid w:val="009B4FF6"/>
    <w:rsid w:val="009B773B"/>
    <w:rsid w:val="009B78BF"/>
    <w:rsid w:val="009B78D7"/>
    <w:rsid w:val="009C1909"/>
    <w:rsid w:val="009C19D3"/>
    <w:rsid w:val="009C2095"/>
    <w:rsid w:val="009C29CC"/>
    <w:rsid w:val="009C2FD6"/>
    <w:rsid w:val="009C3AC5"/>
    <w:rsid w:val="009C42CC"/>
    <w:rsid w:val="009C4ED3"/>
    <w:rsid w:val="009C4F47"/>
    <w:rsid w:val="009C5BD4"/>
    <w:rsid w:val="009C7E30"/>
    <w:rsid w:val="009D1405"/>
    <w:rsid w:val="009D1742"/>
    <w:rsid w:val="009D2812"/>
    <w:rsid w:val="009D29FD"/>
    <w:rsid w:val="009D5E9B"/>
    <w:rsid w:val="009E59F3"/>
    <w:rsid w:val="009E77EC"/>
    <w:rsid w:val="009F063C"/>
    <w:rsid w:val="009F0B2A"/>
    <w:rsid w:val="009F2B8C"/>
    <w:rsid w:val="009F39FF"/>
    <w:rsid w:val="009F4EF7"/>
    <w:rsid w:val="009F5074"/>
    <w:rsid w:val="009F5F7A"/>
    <w:rsid w:val="009F6064"/>
    <w:rsid w:val="00A01113"/>
    <w:rsid w:val="00A04A3E"/>
    <w:rsid w:val="00A0514D"/>
    <w:rsid w:val="00A14E5B"/>
    <w:rsid w:val="00A1519B"/>
    <w:rsid w:val="00A16DE2"/>
    <w:rsid w:val="00A16EAD"/>
    <w:rsid w:val="00A210F3"/>
    <w:rsid w:val="00A22C32"/>
    <w:rsid w:val="00A23021"/>
    <w:rsid w:val="00A25919"/>
    <w:rsid w:val="00A25D4D"/>
    <w:rsid w:val="00A279DA"/>
    <w:rsid w:val="00A279ED"/>
    <w:rsid w:val="00A31553"/>
    <w:rsid w:val="00A31963"/>
    <w:rsid w:val="00A32D79"/>
    <w:rsid w:val="00A32E6F"/>
    <w:rsid w:val="00A3505D"/>
    <w:rsid w:val="00A35177"/>
    <w:rsid w:val="00A35B6F"/>
    <w:rsid w:val="00A37FCA"/>
    <w:rsid w:val="00A4293F"/>
    <w:rsid w:val="00A44065"/>
    <w:rsid w:val="00A45809"/>
    <w:rsid w:val="00A461DD"/>
    <w:rsid w:val="00A472E6"/>
    <w:rsid w:val="00A4730E"/>
    <w:rsid w:val="00A50495"/>
    <w:rsid w:val="00A536F5"/>
    <w:rsid w:val="00A548F2"/>
    <w:rsid w:val="00A54ED4"/>
    <w:rsid w:val="00A56B6A"/>
    <w:rsid w:val="00A57475"/>
    <w:rsid w:val="00A64321"/>
    <w:rsid w:val="00A65834"/>
    <w:rsid w:val="00A65F46"/>
    <w:rsid w:val="00A70F8C"/>
    <w:rsid w:val="00A71139"/>
    <w:rsid w:val="00A72E37"/>
    <w:rsid w:val="00A730BF"/>
    <w:rsid w:val="00A76685"/>
    <w:rsid w:val="00A77AAC"/>
    <w:rsid w:val="00A808D4"/>
    <w:rsid w:val="00A80BC9"/>
    <w:rsid w:val="00A82767"/>
    <w:rsid w:val="00A8513C"/>
    <w:rsid w:val="00A9173D"/>
    <w:rsid w:val="00A91CD4"/>
    <w:rsid w:val="00A91FAA"/>
    <w:rsid w:val="00A92A14"/>
    <w:rsid w:val="00A93343"/>
    <w:rsid w:val="00A97B37"/>
    <w:rsid w:val="00A97BFD"/>
    <w:rsid w:val="00AA1950"/>
    <w:rsid w:val="00AA62F4"/>
    <w:rsid w:val="00AA6ED1"/>
    <w:rsid w:val="00AB3A5F"/>
    <w:rsid w:val="00AB5540"/>
    <w:rsid w:val="00AB6A54"/>
    <w:rsid w:val="00AB71F8"/>
    <w:rsid w:val="00AC1661"/>
    <w:rsid w:val="00AC4EE4"/>
    <w:rsid w:val="00AC61A0"/>
    <w:rsid w:val="00AC6C67"/>
    <w:rsid w:val="00AC7E52"/>
    <w:rsid w:val="00AD21E1"/>
    <w:rsid w:val="00AD2976"/>
    <w:rsid w:val="00AD356C"/>
    <w:rsid w:val="00AD3B9B"/>
    <w:rsid w:val="00AD5E3D"/>
    <w:rsid w:val="00AD7D77"/>
    <w:rsid w:val="00AE0F2F"/>
    <w:rsid w:val="00AE11BF"/>
    <w:rsid w:val="00AE2DC3"/>
    <w:rsid w:val="00AE3BA6"/>
    <w:rsid w:val="00AE6CD9"/>
    <w:rsid w:val="00AE7052"/>
    <w:rsid w:val="00AE7B5C"/>
    <w:rsid w:val="00AF13F9"/>
    <w:rsid w:val="00AF1BAA"/>
    <w:rsid w:val="00AF38A5"/>
    <w:rsid w:val="00AF4244"/>
    <w:rsid w:val="00AF4CC7"/>
    <w:rsid w:val="00AF4DA7"/>
    <w:rsid w:val="00AF578E"/>
    <w:rsid w:val="00AF594D"/>
    <w:rsid w:val="00AF7437"/>
    <w:rsid w:val="00B015E4"/>
    <w:rsid w:val="00B022BB"/>
    <w:rsid w:val="00B02BCB"/>
    <w:rsid w:val="00B05591"/>
    <w:rsid w:val="00B107D5"/>
    <w:rsid w:val="00B10989"/>
    <w:rsid w:val="00B12AF5"/>
    <w:rsid w:val="00B1432B"/>
    <w:rsid w:val="00B14A5A"/>
    <w:rsid w:val="00B14ABD"/>
    <w:rsid w:val="00B16D21"/>
    <w:rsid w:val="00B2004F"/>
    <w:rsid w:val="00B2108D"/>
    <w:rsid w:val="00B21531"/>
    <w:rsid w:val="00B23BA8"/>
    <w:rsid w:val="00B24138"/>
    <w:rsid w:val="00B24A12"/>
    <w:rsid w:val="00B24F29"/>
    <w:rsid w:val="00B278CF"/>
    <w:rsid w:val="00B31949"/>
    <w:rsid w:val="00B334CC"/>
    <w:rsid w:val="00B3667C"/>
    <w:rsid w:val="00B37F7A"/>
    <w:rsid w:val="00B40990"/>
    <w:rsid w:val="00B409F2"/>
    <w:rsid w:val="00B41EDF"/>
    <w:rsid w:val="00B42B70"/>
    <w:rsid w:val="00B42C90"/>
    <w:rsid w:val="00B437C3"/>
    <w:rsid w:val="00B4680B"/>
    <w:rsid w:val="00B46F15"/>
    <w:rsid w:val="00B508A3"/>
    <w:rsid w:val="00B50A91"/>
    <w:rsid w:val="00B50E99"/>
    <w:rsid w:val="00B510B4"/>
    <w:rsid w:val="00B519F9"/>
    <w:rsid w:val="00B531BD"/>
    <w:rsid w:val="00B56440"/>
    <w:rsid w:val="00B56804"/>
    <w:rsid w:val="00B56F88"/>
    <w:rsid w:val="00B57E98"/>
    <w:rsid w:val="00B607EB"/>
    <w:rsid w:val="00B611FC"/>
    <w:rsid w:val="00B61B98"/>
    <w:rsid w:val="00B62408"/>
    <w:rsid w:val="00B63967"/>
    <w:rsid w:val="00B649A1"/>
    <w:rsid w:val="00B66D69"/>
    <w:rsid w:val="00B67553"/>
    <w:rsid w:val="00B7140C"/>
    <w:rsid w:val="00B7208D"/>
    <w:rsid w:val="00B725CF"/>
    <w:rsid w:val="00B733E7"/>
    <w:rsid w:val="00B741A1"/>
    <w:rsid w:val="00B75959"/>
    <w:rsid w:val="00B804A1"/>
    <w:rsid w:val="00B80BF2"/>
    <w:rsid w:val="00B80CFC"/>
    <w:rsid w:val="00B87A9B"/>
    <w:rsid w:val="00B91279"/>
    <w:rsid w:val="00B919F1"/>
    <w:rsid w:val="00B91B35"/>
    <w:rsid w:val="00B91CD2"/>
    <w:rsid w:val="00B9472C"/>
    <w:rsid w:val="00B9664D"/>
    <w:rsid w:val="00BA0FD0"/>
    <w:rsid w:val="00BA1D2E"/>
    <w:rsid w:val="00BA1EFD"/>
    <w:rsid w:val="00BA2B55"/>
    <w:rsid w:val="00BA3AB9"/>
    <w:rsid w:val="00BA4564"/>
    <w:rsid w:val="00BA694C"/>
    <w:rsid w:val="00BB0394"/>
    <w:rsid w:val="00BB073A"/>
    <w:rsid w:val="00BB2E88"/>
    <w:rsid w:val="00BB3432"/>
    <w:rsid w:val="00BB66A7"/>
    <w:rsid w:val="00BB7F99"/>
    <w:rsid w:val="00BC35F5"/>
    <w:rsid w:val="00BC48A4"/>
    <w:rsid w:val="00BC55C0"/>
    <w:rsid w:val="00BC743C"/>
    <w:rsid w:val="00BC7CFE"/>
    <w:rsid w:val="00BD0618"/>
    <w:rsid w:val="00BD0D5B"/>
    <w:rsid w:val="00BD2F65"/>
    <w:rsid w:val="00BD4376"/>
    <w:rsid w:val="00BD69D7"/>
    <w:rsid w:val="00BD7B87"/>
    <w:rsid w:val="00BE0D3D"/>
    <w:rsid w:val="00BE2991"/>
    <w:rsid w:val="00BE33BE"/>
    <w:rsid w:val="00BE44F4"/>
    <w:rsid w:val="00BE53BA"/>
    <w:rsid w:val="00BE5A61"/>
    <w:rsid w:val="00BF0F90"/>
    <w:rsid w:val="00BF1136"/>
    <w:rsid w:val="00BF1F0C"/>
    <w:rsid w:val="00BF3ACD"/>
    <w:rsid w:val="00BF7951"/>
    <w:rsid w:val="00C00B55"/>
    <w:rsid w:val="00C00F86"/>
    <w:rsid w:val="00C0128F"/>
    <w:rsid w:val="00C02DD1"/>
    <w:rsid w:val="00C04D51"/>
    <w:rsid w:val="00C05D92"/>
    <w:rsid w:val="00C0762A"/>
    <w:rsid w:val="00C1024A"/>
    <w:rsid w:val="00C12A85"/>
    <w:rsid w:val="00C13863"/>
    <w:rsid w:val="00C22C12"/>
    <w:rsid w:val="00C22C1E"/>
    <w:rsid w:val="00C239E1"/>
    <w:rsid w:val="00C24826"/>
    <w:rsid w:val="00C249C5"/>
    <w:rsid w:val="00C24A30"/>
    <w:rsid w:val="00C24DB2"/>
    <w:rsid w:val="00C33926"/>
    <w:rsid w:val="00C344BC"/>
    <w:rsid w:val="00C346FD"/>
    <w:rsid w:val="00C35796"/>
    <w:rsid w:val="00C37B50"/>
    <w:rsid w:val="00C40FA7"/>
    <w:rsid w:val="00C423ED"/>
    <w:rsid w:val="00C4432F"/>
    <w:rsid w:val="00C4466E"/>
    <w:rsid w:val="00C44994"/>
    <w:rsid w:val="00C45ECC"/>
    <w:rsid w:val="00C465D9"/>
    <w:rsid w:val="00C471EC"/>
    <w:rsid w:val="00C47DEB"/>
    <w:rsid w:val="00C50833"/>
    <w:rsid w:val="00C5107A"/>
    <w:rsid w:val="00C5477D"/>
    <w:rsid w:val="00C56B5F"/>
    <w:rsid w:val="00C60622"/>
    <w:rsid w:val="00C6089C"/>
    <w:rsid w:val="00C615F2"/>
    <w:rsid w:val="00C61758"/>
    <w:rsid w:val="00C6206D"/>
    <w:rsid w:val="00C6234A"/>
    <w:rsid w:val="00C65DED"/>
    <w:rsid w:val="00C7081A"/>
    <w:rsid w:val="00C716CF"/>
    <w:rsid w:val="00C72A15"/>
    <w:rsid w:val="00C75C34"/>
    <w:rsid w:val="00C76D34"/>
    <w:rsid w:val="00C80EA9"/>
    <w:rsid w:val="00C84A83"/>
    <w:rsid w:val="00C84E14"/>
    <w:rsid w:val="00C90636"/>
    <w:rsid w:val="00C93D21"/>
    <w:rsid w:val="00C93E99"/>
    <w:rsid w:val="00C9415B"/>
    <w:rsid w:val="00C969FC"/>
    <w:rsid w:val="00C97D58"/>
    <w:rsid w:val="00CA100B"/>
    <w:rsid w:val="00CA1DD0"/>
    <w:rsid w:val="00CA2337"/>
    <w:rsid w:val="00CA3010"/>
    <w:rsid w:val="00CA31A7"/>
    <w:rsid w:val="00CA73DC"/>
    <w:rsid w:val="00CB24B6"/>
    <w:rsid w:val="00CB2777"/>
    <w:rsid w:val="00CB418F"/>
    <w:rsid w:val="00CB4557"/>
    <w:rsid w:val="00CC08C1"/>
    <w:rsid w:val="00CC0BDB"/>
    <w:rsid w:val="00CC1747"/>
    <w:rsid w:val="00CC1BC6"/>
    <w:rsid w:val="00CC1E29"/>
    <w:rsid w:val="00CC34C3"/>
    <w:rsid w:val="00CC357F"/>
    <w:rsid w:val="00CC415E"/>
    <w:rsid w:val="00CC44AF"/>
    <w:rsid w:val="00CC6892"/>
    <w:rsid w:val="00CC6D58"/>
    <w:rsid w:val="00CD0B95"/>
    <w:rsid w:val="00CD135D"/>
    <w:rsid w:val="00CD1E54"/>
    <w:rsid w:val="00CD3B33"/>
    <w:rsid w:val="00CD3B45"/>
    <w:rsid w:val="00CD527B"/>
    <w:rsid w:val="00CD6299"/>
    <w:rsid w:val="00CD6A52"/>
    <w:rsid w:val="00CE1E9F"/>
    <w:rsid w:val="00CE2ABA"/>
    <w:rsid w:val="00CE2AC5"/>
    <w:rsid w:val="00CE3B63"/>
    <w:rsid w:val="00CE4DC3"/>
    <w:rsid w:val="00CF16A7"/>
    <w:rsid w:val="00CF2F94"/>
    <w:rsid w:val="00CF49B4"/>
    <w:rsid w:val="00CF4AF9"/>
    <w:rsid w:val="00CF5F6B"/>
    <w:rsid w:val="00CF63E5"/>
    <w:rsid w:val="00CF6C91"/>
    <w:rsid w:val="00CF7E13"/>
    <w:rsid w:val="00D014A5"/>
    <w:rsid w:val="00D03904"/>
    <w:rsid w:val="00D05CAE"/>
    <w:rsid w:val="00D06C9E"/>
    <w:rsid w:val="00D074C6"/>
    <w:rsid w:val="00D076C6"/>
    <w:rsid w:val="00D10BD5"/>
    <w:rsid w:val="00D10F12"/>
    <w:rsid w:val="00D12AB4"/>
    <w:rsid w:val="00D1385C"/>
    <w:rsid w:val="00D13FF1"/>
    <w:rsid w:val="00D16AF8"/>
    <w:rsid w:val="00D16F25"/>
    <w:rsid w:val="00D17724"/>
    <w:rsid w:val="00D20A3B"/>
    <w:rsid w:val="00D22C9E"/>
    <w:rsid w:val="00D2327F"/>
    <w:rsid w:val="00D239E2"/>
    <w:rsid w:val="00D25BDB"/>
    <w:rsid w:val="00D26222"/>
    <w:rsid w:val="00D265B0"/>
    <w:rsid w:val="00D26D69"/>
    <w:rsid w:val="00D2749A"/>
    <w:rsid w:val="00D274AF"/>
    <w:rsid w:val="00D27A60"/>
    <w:rsid w:val="00D3028A"/>
    <w:rsid w:val="00D33E7F"/>
    <w:rsid w:val="00D34EC4"/>
    <w:rsid w:val="00D378D8"/>
    <w:rsid w:val="00D37D43"/>
    <w:rsid w:val="00D407F1"/>
    <w:rsid w:val="00D40A7E"/>
    <w:rsid w:val="00D4282B"/>
    <w:rsid w:val="00D429FE"/>
    <w:rsid w:val="00D45C8B"/>
    <w:rsid w:val="00D4609E"/>
    <w:rsid w:val="00D47EC8"/>
    <w:rsid w:val="00D5005E"/>
    <w:rsid w:val="00D53523"/>
    <w:rsid w:val="00D53D7B"/>
    <w:rsid w:val="00D541F8"/>
    <w:rsid w:val="00D6065D"/>
    <w:rsid w:val="00D6106F"/>
    <w:rsid w:val="00D61419"/>
    <w:rsid w:val="00D61A2C"/>
    <w:rsid w:val="00D6200B"/>
    <w:rsid w:val="00D63D20"/>
    <w:rsid w:val="00D65CDE"/>
    <w:rsid w:val="00D7057D"/>
    <w:rsid w:val="00D7295F"/>
    <w:rsid w:val="00D72C23"/>
    <w:rsid w:val="00D74725"/>
    <w:rsid w:val="00D74903"/>
    <w:rsid w:val="00D76225"/>
    <w:rsid w:val="00D82E27"/>
    <w:rsid w:val="00D91614"/>
    <w:rsid w:val="00D93FE0"/>
    <w:rsid w:val="00D95785"/>
    <w:rsid w:val="00D95EB9"/>
    <w:rsid w:val="00D96B02"/>
    <w:rsid w:val="00D97737"/>
    <w:rsid w:val="00D97D69"/>
    <w:rsid w:val="00DA0356"/>
    <w:rsid w:val="00DA0996"/>
    <w:rsid w:val="00DA3DE1"/>
    <w:rsid w:val="00DA48CE"/>
    <w:rsid w:val="00DA4CC5"/>
    <w:rsid w:val="00DA5626"/>
    <w:rsid w:val="00DA7A14"/>
    <w:rsid w:val="00DA7F31"/>
    <w:rsid w:val="00DB01FB"/>
    <w:rsid w:val="00DB3016"/>
    <w:rsid w:val="00DB4103"/>
    <w:rsid w:val="00DB4183"/>
    <w:rsid w:val="00DB5003"/>
    <w:rsid w:val="00DC15E4"/>
    <w:rsid w:val="00DC1691"/>
    <w:rsid w:val="00DC4B78"/>
    <w:rsid w:val="00DC56D2"/>
    <w:rsid w:val="00DC7079"/>
    <w:rsid w:val="00DC7A3D"/>
    <w:rsid w:val="00DC7F9C"/>
    <w:rsid w:val="00DD0ABB"/>
    <w:rsid w:val="00DD0B66"/>
    <w:rsid w:val="00DD1381"/>
    <w:rsid w:val="00DD1470"/>
    <w:rsid w:val="00DD1572"/>
    <w:rsid w:val="00DD38B8"/>
    <w:rsid w:val="00DD41DB"/>
    <w:rsid w:val="00DD4297"/>
    <w:rsid w:val="00DD4EDF"/>
    <w:rsid w:val="00DD60FF"/>
    <w:rsid w:val="00DD6535"/>
    <w:rsid w:val="00DD6B64"/>
    <w:rsid w:val="00DE051B"/>
    <w:rsid w:val="00DE2B5D"/>
    <w:rsid w:val="00DE3CF3"/>
    <w:rsid w:val="00DE4E15"/>
    <w:rsid w:val="00DE54CE"/>
    <w:rsid w:val="00DE627D"/>
    <w:rsid w:val="00DE6B19"/>
    <w:rsid w:val="00DF34C5"/>
    <w:rsid w:val="00DF52F1"/>
    <w:rsid w:val="00DF5389"/>
    <w:rsid w:val="00DF5C28"/>
    <w:rsid w:val="00DF6D29"/>
    <w:rsid w:val="00DF7CC0"/>
    <w:rsid w:val="00E00658"/>
    <w:rsid w:val="00E0124E"/>
    <w:rsid w:val="00E023B2"/>
    <w:rsid w:val="00E02726"/>
    <w:rsid w:val="00E0373C"/>
    <w:rsid w:val="00E04556"/>
    <w:rsid w:val="00E05DFB"/>
    <w:rsid w:val="00E14069"/>
    <w:rsid w:val="00E14BAF"/>
    <w:rsid w:val="00E2051B"/>
    <w:rsid w:val="00E20BF8"/>
    <w:rsid w:val="00E21027"/>
    <w:rsid w:val="00E227D5"/>
    <w:rsid w:val="00E23F5A"/>
    <w:rsid w:val="00E26718"/>
    <w:rsid w:val="00E2682E"/>
    <w:rsid w:val="00E30D2C"/>
    <w:rsid w:val="00E31446"/>
    <w:rsid w:val="00E32184"/>
    <w:rsid w:val="00E33F81"/>
    <w:rsid w:val="00E3452E"/>
    <w:rsid w:val="00E34D19"/>
    <w:rsid w:val="00E37B85"/>
    <w:rsid w:val="00E42DBE"/>
    <w:rsid w:val="00E45952"/>
    <w:rsid w:val="00E45D7A"/>
    <w:rsid w:val="00E45FE4"/>
    <w:rsid w:val="00E50711"/>
    <w:rsid w:val="00E509CD"/>
    <w:rsid w:val="00E5248E"/>
    <w:rsid w:val="00E56AAC"/>
    <w:rsid w:val="00E60DD9"/>
    <w:rsid w:val="00E616C8"/>
    <w:rsid w:val="00E61E02"/>
    <w:rsid w:val="00E6274F"/>
    <w:rsid w:val="00E636D1"/>
    <w:rsid w:val="00E652EE"/>
    <w:rsid w:val="00E6539A"/>
    <w:rsid w:val="00E65FB5"/>
    <w:rsid w:val="00E6678E"/>
    <w:rsid w:val="00E67ADD"/>
    <w:rsid w:val="00E72615"/>
    <w:rsid w:val="00E738D6"/>
    <w:rsid w:val="00E74358"/>
    <w:rsid w:val="00E76C87"/>
    <w:rsid w:val="00E8036E"/>
    <w:rsid w:val="00E83462"/>
    <w:rsid w:val="00E839D5"/>
    <w:rsid w:val="00E83B0A"/>
    <w:rsid w:val="00E85B5E"/>
    <w:rsid w:val="00E8710A"/>
    <w:rsid w:val="00E87447"/>
    <w:rsid w:val="00E874BB"/>
    <w:rsid w:val="00E87D19"/>
    <w:rsid w:val="00E9060D"/>
    <w:rsid w:val="00E90F8F"/>
    <w:rsid w:val="00E9188E"/>
    <w:rsid w:val="00E92101"/>
    <w:rsid w:val="00E9254E"/>
    <w:rsid w:val="00E92F2A"/>
    <w:rsid w:val="00E97D94"/>
    <w:rsid w:val="00EA11A1"/>
    <w:rsid w:val="00EA1D22"/>
    <w:rsid w:val="00EA1D26"/>
    <w:rsid w:val="00EA236D"/>
    <w:rsid w:val="00EA4077"/>
    <w:rsid w:val="00EA4CCC"/>
    <w:rsid w:val="00EA51BB"/>
    <w:rsid w:val="00EA64F0"/>
    <w:rsid w:val="00EB0D81"/>
    <w:rsid w:val="00EB2805"/>
    <w:rsid w:val="00EB2A54"/>
    <w:rsid w:val="00EB488F"/>
    <w:rsid w:val="00EB4CA2"/>
    <w:rsid w:val="00EC0C22"/>
    <w:rsid w:val="00EC188F"/>
    <w:rsid w:val="00EC21DF"/>
    <w:rsid w:val="00EC246D"/>
    <w:rsid w:val="00EC3C7C"/>
    <w:rsid w:val="00EC4271"/>
    <w:rsid w:val="00EC5109"/>
    <w:rsid w:val="00ED00D7"/>
    <w:rsid w:val="00ED01CB"/>
    <w:rsid w:val="00ED0518"/>
    <w:rsid w:val="00ED0DB0"/>
    <w:rsid w:val="00ED4D85"/>
    <w:rsid w:val="00ED60AA"/>
    <w:rsid w:val="00ED7DAF"/>
    <w:rsid w:val="00EE1162"/>
    <w:rsid w:val="00EE28CC"/>
    <w:rsid w:val="00EE3707"/>
    <w:rsid w:val="00EE3902"/>
    <w:rsid w:val="00EE3A3A"/>
    <w:rsid w:val="00EE3BA0"/>
    <w:rsid w:val="00EE60F0"/>
    <w:rsid w:val="00EE63E4"/>
    <w:rsid w:val="00EE78B6"/>
    <w:rsid w:val="00EF3886"/>
    <w:rsid w:val="00EF4B4E"/>
    <w:rsid w:val="00EF67D4"/>
    <w:rsid w:val="00EF696F"/>
    <w:rsid w:val="00EF70F5"/>
    <w:rsid w:val="00F021D8"/>
    <w:rsid w:val="00F0301C"/>
    <w:rsid w:val="00F07F29"/>
    <w:rsid w:val="00F10892"/>
    <w:rsid w:val="00F11527"/>
    <w:rsid w:val="00F1422E"/>
    <w:rsid w:val="00F1474D"/>
    <w:rsid w:val="00F155A0"/>
    <w:rsid w:val="00F16465"/>
    <w:rsid w:val="00F16BC1"/>
    <w:rsid w:val="00F20E3B"/>
    <w:rsid w:val="00F24F93"/>
    <w:rsid w:val="00F26505"/>
    <w:rsid w:val="00F26CA7"/>
    <w:rsid w:val="00F30F8B"/>
    <w:rsid w:val="00F31315"/>
    <w:rsid w:val="00F32E28"/>
    <w:rsid w:val="00F33F0E"/>
    <w:rsid w:val="00F348E7"/>
    <w:rsid w:val="00F3704B"/>
    <w:rsid w:val="00F41E91"/>
    <w:rsid w:val="00F44746"/>
    <w:rsid w:val="00F469A3"/>
    <w:rsid w:val="00F477CC"/>
    <w:rsid w:val="00F50159"/>
    <w:rsid w:val="00F53CA8"/>
    <w:rsid w:val="00F562F9"/>
    <w:rsid w:val="00F5683F"/>
    <w:rsid w:val="00F61765"/>
    <w:rsid w:val="00F634ED"/>
    <w:rsid w:val="00F641B5"/>
    <w:rsid w:val="00F6421C"/>
    <w:rsid w:val="00F64509"/>
    <w:rsid w:val="00F6635F"/>
    <w:rsid w:val="00F67DEF"/>
    <w:rsid w:val="00F70303"/>
    <w:rsid w:val="00F707A7"/>
    <w:rsid w:val="00F71937"/>
    <w:rsid w:val="00F759C1"/>
    <w:rsid w:val="00F7688F"/>
    <w:rsid w:val="00F76D4C"/>
    <w:rsid w:val="00F80D73"/>
    <w:rsid w:val="00F817B9"/>
    <w:rsid w:val="00F847B4"/>
    <w:rsid w:val="00F86BEB"/>
    <w:rsid w:val="00F8715D"/>
    <w:rsid w:val="00F90386"/>
    <w:rsid w:val="00F93C9C"/>
    <w:rsid w:val="00F95C33"/>
    <w:rsid w:val="00F974F4"/>
    <w:rsid w:val="00F97C64"/>
    <w:rsid w:val="00FA0049"/>
    <w:rsid w:val="00FA1AE4"/>
    <w:rsid w:val="00FA3711"/>
    <w:rsid w:val="00FA43AD"/>
    <w:rsid w:val="00FA686F"/>
    <w:rsid w:val="00FA6B3D"/>
    <w:rsid w:val="00FB00C9"/>
    <w:rsid w:val="00FB0124"/>
    <w:rsid w:val="00FB0365"/>
    <w:rsid w:val="00FB33A0"/>
    <w:rsid w:val="00FB74DD"/>
    <w:rsid w:val="00FB78E4"/>
    <w:rsid w:val="00FC2E1F"/>
    <w:rsid w:val="00FC50EA"/>
    <w:rsid w:val="00FC669B"/>
    <w:rsid w:val="00FC6BE6"/>
    <w:rsid w:val="00FC71F7"/>
    <w:rsid w:val="00FC793A"/>
    <w:rsid w:val="00FC7AA8"/>
    <w:rsid w:val="00FD444E"/>
    <w:rsid w:val="00FD4A4E"/>
    <w:rsid w:val="00FD529E"/>
    <w:rsid w:val="00FD53CB"/>
    <w:rsid w:val="00FE1F06"/>
    <w:rsid w:val="00FE312A"/>
    <w:rsid w:val="00FE5AD7"/>
    <w:rsid w:val="00FF1EC5"/>
    <w:rsid w:val="00FF37AE"/>
    <w:rsid w:val="00FF614F"/>
    <w:rsid w:val="00FF6BE7"/>
    <w:rsid w:val="00FF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BC30F63"/>
  <w15:chartTrackingRefBased/>
  <w15:docId w15:val="{949F22DB-0B71-6340-B699-C1699BED1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MS Mincho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D1D9B"/>
    <w:rPr>
      <w:rFonts w:ascii="Myriad Pro" w:hAnsi="Myriad Pro"/>
      <w:sz w:val="21"/>
      <w:lang w:val="en-US"/>
    </w:rPr>
  </w:style>
  <w:style w:type="paragraph" w:styleId="Heading1">
    <w:name w:val="heading 1"/>
    <w:basedOn w:val="NoSpacing"/>
    <w:next w:val="Heading2"/>
    <w:link w:val="Heading1Char"/>
    <w:uiPriority w:val="9"/>
    <w:qFormat/>
    <w:rsid w:val="008E38A3"/>
    <w:pPr>
      <w:ind w:left="0" w:hanging="1"/>
      <w:jc w:val="center"/>
      <w:outlineLvl w:val="0"/>
    </w:pPr>
    <w:rPr>
      <w:b/>
      <w:bCs w:val="0"/>
      <w:sz w:val="28"/>
      <w:szCs w:val="36"/>
    </w:rPr>
  </w:style>
  <w:style w:type="paragraph" w:styleId="Heading2">
    <w:name w:val="heading 2"/>
    <w:basedOn w:val="NoSpacing"/>
    <w:next w:val="Heading3"/>
    <w:link w:val="Heading2Char"/>
    <w:autoRedefine/>
    <w:uiPriority w:val="9"/>
    <w:unhideWhenUsed/>
    <w:qFormat/>
    <w:rsid w:val="005A36CB"/>
    <w:pPr>
      <w:shd w:val="clear" w:color="auto" w:fill="000000" w:themeFill="text1"/>
      <w:spacing w:before="120" w:after="120"/>
      <w:ind w:left="3828" w:right="3797" w:firstLine="0"/>
      <w:jc w:val="center"/>
      <w:outlineLvl w:val="1"/>
    </w:pPr>
    <w:rPr>
      <w:b/>
      <w:sz w:val="28"/>
    </w:rPr>
  </w:style>
  <w:style w:type="paragraph" w:styleId="Heading3">
    <w:name w:val="heading 3"/>
    <w:next w:val="TestInstruction"/>
    <w:link w:val="Heading3Char"/>
    <w:uiPriority w:val="9"/>
    <w:unhideWhenUsed/>
    <w:qFormat/>
    <w:rsid w:val="00760C5B"/>
    <w:pPr>
      <w:keepNext/>
      <w:keepLines/>
      <w:tabs>
        <w:tab w:val="left" w:pos="1701"/>
      </w:tabs>
      <w:spacing w:before="60" w:after="60"/>
      <w:outlineLvl w:val="2"/>
    </w:pPr>
    <w:rPr>
      <w:rFonts w:ascii="Myriad Pro" w:eastAsiaTheme="majorEastAsia" w:hAnsi="Myriad Pro" w:cstheme="majorBidi"/>
      <w:b/>
      <w:color w:val="000000" w:themeColor="text1"/>
      <w:sz w:val="22"/>
      <w:lang w:val="en-US"/>
    </w:rPr>
  </w:style>
  <w:style w:type="paragraph" w:styleId="Heading4">
    <w:name w:val="heading 4"/>
    <w:next w:val="NoSpacing"/>
    <w:link w:val="Heading4Char"/>
    <w:uiPriority w:val="9"/>
    <w:unhideWhenUsed/>
    <w:rsid w:val="00890DE3"/>
    <w:pPr>
      <w:keepNext/>
      <w:keepLines/>
      <w:spacing w:before="40"/>
      <w:ind w:left="284" w:hanging="284"/>
      <w:outlineLvl w:val="3"/>
    </w:pPr>
    <w:rPr>
      <w:rFonts w:ascii="Myriad Pro Light" w:eastAsiaTheme="majorEastAsia" w:hAnsi="Myriad Pro Light" w:cstheme="majorBidi"/>
      <w:b/>
      <w:iCs/>
      <w:color w:val="000000" w:themeColor="text1"/>
      <w:sz w:val="22"/>
      <w:lang w:val="en-US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F707A7"/>
    <w:pPr>
      <w:keepNext/>
      <w:keepLines/>
      <w:spacing w:before="40"/>
      <w:jc w:val="both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51D4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autoRedefine/>
    <w:uiPriority w:val="99"/>
    <w:unhideWhenUsed/>
    <w:qFormat/>
    <w:rsid w:val="00BD69D7"/>
    <w:pPr>
      <w:numPr>
        <w:numId w:val="1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E38A3"/>
    <w:rPr>
      <w:rFonts w:ascii="Myriad Pro" w:hAnsi="Myriad Pro"/>
      <w:b/>
      <w:sz w:val="28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A36CB"/>
    <w:rPr>
      <w:rFonts w:ascii="Myriad Pro" w:hAnsi="Myriad Pro"/>
      <w:b/>
      <w:bCs/>
      <w:sz w:val="28"/>
      <w:shd w:val="clear" w:color="auto" w:fill="000000" w:themeFill="text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60C5B"/>
    <w:rPr>
      <w:rFonts w:ascii="Myriad Pro" w:eastAsiaTheme="majorEastAsia" w:hAnsi="Myriad Pro" w:cstheme="majorBidi"/>
      <w:b/>
      <w:color w:val="000000" w:themeColor="text1"/>
      <w:sz w:val="2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90DE3"/>
    <w:rPr>
      <w:rFonts w:ascii="Myriad Pro Light" w:eastAsiaTheme="majorEastAsia" w:hAnsi="Myriad Pro Light" w:cstheme="majorBidi"/>
      <w:b/>
      <w:iCs/>
      <w:color w:val="000000" w:themeColor="text1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D1D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D9B"/>
    <w:rPr>
      <w:rFonts w:ascii="Myriad Pro" w:hAnsi="Myriad Pro"/>
      <w:sz w:val="21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D1D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D9B"/>
    <w:rPr>
      <w:rFonts w:ascii="Myriad Pro" w:hAnsi="Myriad Pro"/>
      <w:sz w:val="21"/>
      <w:lang w:val="en-US"/>
    </w:rPr>
  </w:style>
  <w:style w:type="table" w:styleId="TableGrid">
    <w:name w:val="Table Grid"/>
    <w:basedOn w:val="TableNormal"/>
    <w:uiPriority w:val="39"/>
    <w:rsid w:val="002D1D9B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2D1D9B"/>
  </w:style>
  <w:style w:type="paragraph" w:styleId="NoSpacing">
    <w:name w:val="No Spacing"/>
    <w:aliases w:val="Body"/>
    <w:uiPriority w:val="1"/>
    <w:rsid w:val="002A7311"/>
    <w:pPr>
      <w:tabs>
        <w:tab w:val="left" w:pos="567"/>
        <w:tab w:val="left" w:pos="851"/>
        <w:tab w:val="left" w:pos="1134"/>
        <w:tab w:val="left" w:pos="2835"/>
        <w:tab w:val="left" w:pos="3119"/>
        <w:tab w:val="left" w:pos="5103"/>
        <w:tab w:val="left" w:pos="5387"/>
        <w:tab w:val="left" w:pos="7371"/>
        <w:tab w:val="left" w:pos="7655"/>
      </w:tabs>
      <w:spacing w:before="60" w:after="60"/>
      <w:ind w:left="284" w:hanging="284"/>
      <w:jc w:val="both"/>
    </w:pPr>
    <w:rPr>
      <w:rFonts w:ascii="Myriad Pro" w:hAnsi="Myriad Pro" w:cs="Times New Roman (Body CS)"/>
      <w:bCs/>
      <w:sz w:val="2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D1D9B"/>
    <w:pPr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D9B"/>
    <w:rPr>
      <w:rFonts w:ascii="Myriad Pro" w:eastAsiaTheme="majorEastAsia" w:hAnsi="Myriad Pro" w:cstheme="majorBidi"/>
      <w:spacing w:val="-10"/>
      <w:kern w:val="28"/>
      <w:sz w:val="40"/>
      <w:szCs w:val="56"/>
      <w:lang w:val="en-US"/>
    </w:rPr>
  </w:style>
  <w:style w:type="paragraph" w:customStyle="1" w:styleId="Tab1">
    <w:name w:val="Tab 1"/>
    <w:basedOn w:val="Normal"/>
    <w:next w:val="Normal"/>
    <w:rsid w:val="002D1D9B"/>
    <w:pPr>
      <w:tabs>
        <w:tab w:val="left" w:leader="dot" w:pos="10206"/>
      </w:tabs>
      <w:spacing w:before="240" w:after="240" w:line="360" w:lineRule="auto"/>
      <w:jc w:val="both"/>
    </w:pPr>
    <w:rPr>
      <w:lang w:val="en-GB"/>
    </w:rPr>
  </w:style>
  <w:style w:type="paragraph" w:customStyle="1" w:styleId="Readingbody">
    <w:name w:val="Reading body"/>
    <w:basedOn w:val="NoSpacing"/>
    <w:qFormat/>
    <w:rsid w:val="002A7311"/>
    <w:pPr>
      <w:pBdr>
        <w:top w:val="single" w:sz="4" w:space="3" w:color="auto"/>
        <w:left w:val="single" w:sz="4" w:space="3" w:color="auto"/>
        <w:bottom w:val="single" w:sz="4" w:space="3" w:color="auto"/>
        <w:right w:val="single" w:sz="4" w:space="3" w:color="auto"/>
      </w:pBdr>
      <w:ind w:left="0" w:firstLine="0"/>
    </w:pPr>
  </w:style>
  <w:style w:type="paragraph" w:customStyle="1" w:styleId="ReadingTitle">
    <w:name w:val="Reading Title"/>
    <w:basedOn w:val="Readingbody"/>
    <w:next w:val="Readingbody"/>
    <w:qFormat/>
    <w:rsid w:val="008634BB"/>
    <w:pPr>
      <w:jc w:val="center"/>
    </w:pPr>
    <w:rPr>
      <w:b/>
      <w:bCs w:val="0"/>
      <w:sz w:val="24"/>
      <w:szCs w:val="32"/>
      <w:lang w:val="en-GB"/>
    </w:rPr>
  </w:style>
  <w:style w:type="paragraph" w:customStyle="1" w:styleId="TestInstruction">
    <w:name w:val="Test Instruction"/>
    <w:basedOn w:val="NoSpacing"/>
    <w:next w:val="NoIndentBody"/>
    <w:qFormat/>
    <w:rsid w:val="002A7311"/>
    <w:pPr>
      <w:tabs>
        <w:tab w:val="left" w:pos="2268"/>
      </w:tabs>
      <w:spacing w:after="120"/>
    </w:pPr>
    <w:rPr>
      <w:i/>
      <w:iCs/>
    </w:rPr>
  </w:style>
  <w:style w:type="paragraph" w:customStyle="1" w:styleId="TestQuestions">
    <w:name w:val="Test Questions"/>
    <w:basedOn w:val="NoSpacing"/>
    <w:rsid w:val="009F5074"/>
  </w:style>
  <w:style w:type="paragraph" w:customStyle="1" w:styleId="NoIndentBody">
    <w:name w:val="No Indent Body"/>
    <w:basedOn w:val="NoSpacing"/>
    <w:qFormat/>
    <w:rsid w:val="002A7311"/>
    <w:pPr>
      <w:spacing w:after="120"/>
      <w:ind w:left="0" w:firstLine="0"/>
    </w:pPr>
  </w:style>
  <w:style w:type="paragraph" w:customStyle="1" w:styleId="ReadingBodyNoBorder">
    <w:name w:val="Reading Body No Border"/>
    <w:basedOn w:val="Readingbody"/>
    <w:rsid w:val="00BC743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styleId="BodyText">
    <w:name w:val="Body Text"/>
    <w:basedOn w:val="NoSpacing"/>
    <w:link w:val="BodyTextChar"/>
    <w:uiPriority w:val="99"/>
    <w:unhideWhenUsed/>
    <w:rsid w:val="00577753"/>
    <w:pPr>
      <w:spacing w:line="276" w:lineRule="auto"/>
      <w:ind w:left="850" w:hanging="425"/>
    </w:pPr>
  </w:style>
  <w:style w:type="character" w:customStyle="1" w:styleId="BodyTextChar">
    <w:name w:val="Body Text Char"/>
    <w:basedOn w:val="DefaultParagraphFont"/>
    <w:link w:val="BodyText"/>
    <w:uiPriority w:val="99"/>
    <w:rsid w:val="00577753"/>
    <w:rPr>
      <w:rFonts w:ascii="Myriad Pro Light" w:hAnsi="Myriad Pro Light"/>
      <w:sz w:val="21"/>
      <w:lang w:val="en-US"/>
    </w:rPr>
  </w:style>
  <w:style w:type="paragraph" w:styleId="ListParagraph">
    <w:name w:val="List Paragraph"/>
    <w:basedOn w:val="Normal"/>
    <w:uiPriority w:val="34"/>
    <w:qFormat/>
    <w:rsid w:val="00D957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42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271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rsid w:val="00F707A7"/>
    <w:rPr>
      <w:rFonts w:asciiTheme="majorHAnsi" w:eastAsiaTheme="majorEastAsia" w:hAnsiTheme="majorHAnsi" w:cstheme="majorBidi"/>
      <w:color w:val="000000" w:themeColor="text1"/>
      <w:sz w:val="21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851D41"/>
    <w:rPr>
      <w:rFonts w:asciiTheme="majorHAnsi" w:eastAsiaTheme="majorEastAsia" w:hAnsiTheme="majorHAnsi" w:cstheme="majorBidi"/>
      <w:color w:val="1F3763" w:themeColor="accent1" w:themeShade="7F"/>
      <w:sz w:val="21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34CF6"/>
    <w:pPr>
      <w:spacing w:after="200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24AA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D17724"/>
    <w:rPr>
      <w:rFonts w:ascii="Myriad Pro" w:hAnsi="Myriad Pro"/>
      <w:sz w:val="21"/>
      <w:lang w:val="en-US"/>
    </w:rPr>
  </w:style>
  <w:style w:type="paragraph" w:customStyle="1" w:styleId="OptionsNgang">
    <w:name w:val="Options Ngang"/>
    <w:basedOn w:val="NoSpacing"/>
    <w:autoRedefine/>
    <w:qFormat/>
    <w:rsid w:val="0010781E"/>
    <w:pPr>
      <w:ind w:left="567"/>
    </w:pPr>
    <w:rPr>
      <w:lang w:val="vi-VN"/>
    </w:rPr>
  </w:style>
  <w:style w:type="paragraph" w:customStyle="1" w:styleId="ListeningBody">
    <w:name w:val="Listening Body"/>
    <w:basedOn w:val="Readingbody"/>
    <w:qFormat/>
    <w:rsid w:val="002A7311"/>
    <w:pPr>
      <w:spacing w:line="360" w:lineRule="auto"/>
    </w:pPr>
  </w:style>
  <w:style w:type="paragraph" w:customStyle="1" w:styleId="LudwigChecked">
    <w:name w:val="Ludwig Checked"/>
    <w:basedOn w:val="NoSpacing"/>
    <w:qFormat/>
    <w:rsid w:val="00C97D58"/>
    <w:rPr>
      <w:b/>
      <w:bCs w:val="0"/>
      <w:u w:val="thick" w:color="4472C4" w:themeColor="accent1"/>
    </w:rPr>
  </w:style>
  <w:style w:type="paragraph" w:customStyle="1" w:styleId="LudwigChecked-Reading">
    <w:name w:val="Ludwig Checked - Reading"/>
    <w:basedOn w:val="Readingbody"/>
    <w:rsid w:val="004A4940"/>
    <w:rPr>
      <w:b/>
      <w:bCs w:val="0"/>
      <w:u w:val="thick" w:color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8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0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honguyen/Desktop/UIT%20-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233962-F1E1-7842-8F93-5508EB2EA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UIT - Document.dotx</Template>
  <TotalTime>27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Links>
    <vt:vector size="24" baseType="variant">
      <vt:variant>
        <vt:i4>655435</vt:i4>
      </vt:variant>
      <vt:variant>
        <vt:i4>21</vt:i4>
      </vt:variant>
      <vt:variant>
        <vt:i4>0</vt:i4>
      </vt:variant>
      <vt:variant>
        <vt:i4>5</vt:i4>
      </vt:variant>
      <vt:variant>
        <vt:lpwstr>https://www.notion.so/128-Mac-Millan-Direct-to-IELTS-71015413e7e048f987e9780f20e900c7</vt:lpwstr>
      </vt:variant>
      <vt:variant>
        <vt:lpwstr/>
      </vt:variant>
      <vt:variant>
        <vt:i4>7471214</vt:i4>
      </vt:variant>
      <vt:variant>
        <vt:i4>18</vt:i4>
      </vt:variant>
      <vt:variant>
        <vt:i4>0</vt:i4>
      </vt:variant>
      <vt:variant>
        <vt:i4>5</vt:i4>
      </vt:variant>
      <vt:variant>
        <vt:lpwstr>https://www.notion.so/156-Pearson-Expert-IELTS-7-5-WB-f75f0623bc5d46acac1daa00f1752b42</vt:lpwstr>
      </vt:variant>
      <vt:variant>
        <vt:lpwstr/>
      </vt:variant>
      <vt:variant>
        <vt:i4>2883646</vt:i4>
      </vt:variant>
      <vt:variant>
        <vt:i4>15</vt:i4>
      </vt:variant>
      <vt:variant>
        <vt:i4>0</vt:i4>
      </vt:variant>
      <vt:variant>
        <vt:i4>5</vt:i4>
      </vt:variant>
      <vt:variant>
        <vt:lpwstr>https://www.notion.so/157-Pearson-Expert-IELTS-7-5-WB-169549e9fffd484dbe47a1e132ac9642</vt:lpwstr>
      </vt:variant>
      <vt:variant>
        <vt:lpwstr/>
      </vt:variant>
      <vt:variant>
        <vt:i4>8323131</vt:i4>
      </vt:variant>
      <vt:variant>
        <vt:i4>9</vt:i4>
      </vt:variant>
      <vt:variant>
        <vt:i4>0</vt:i4>
      </vt:variant>
      <vt:variant>
        <vt:i4>5</vt:i4>
      </vt:variant>
      <vt:variant>
        <vt:lpwstr>https://www.notion.so/22-Cambridge-IELTS-Trainer-2-4eb19ae970c04084acf9ff9e90776d34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Phuc Tho</dc:creator>
  <cp:keywords/>
  <dc:description/>
  <cp:lastModifiedBy>Phúc Thọ Nguyễn Duy</cp:lastModifiedBy>
  <cp:revision>2</cp:revision>
  <cp:lastPrinted>2022-03-08T13:55:00Z</cp:lastPrinted>
  <dcterms:created xsi:type="dcterms:W3CDTF">2026-09-16T12:57:00Z</dcterms:created>
  <dcterms:modified xsi:type="dcterms:W3CDTF">2026-09-17T15:15:00Z</dcterms:modified>
</cp:coreProperties>
</file>